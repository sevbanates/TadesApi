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oKlavuzu"/>
        <w:tblW w:w="5056" w:type="pct"/>
        <w:tblInd w:w="-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70"/>
        <w:gridCol w:w="6095"/>
      </w:tblGrid>
      <w:tr w:rsidR="0090596C" w:rsidRPr="0090596C" w14:paraId="5C9D25A8" w14:textId="77777777" w:rsidTr="004E6899">
        <w:tc>
          <w:tcPr>
            <w:tcW w:w="5000" w:type="pct"/>
            <w:gridSpan w:val="2"/>
            <w:shd w:val="clear" w:color="auto" w:fill="0F3B59" w:themeFill="accent1" w:themeFillShade="BF"/>
          </w:tcPr>
          <w:p w14:paraId="23E328B3" w14:textId="26BBDDBD" w:rsidR="00650259" w:rsidRPr="00E9661F" w:rsidRDefault="0059146D" w:rsidP="0070038B">
            <w:pPr>
              <w:pStyle w:val="Balk1"/>
              <w:rPr>
                <w:rFonts w:ascii="Xolonium" w:hAnsi="Xolonium"/>
              </w:rPr>
            </w:pPr>
            <w:r w:rsidRPr="00E9661F">
              <w:rPr>
                <w:rFonts w:ascii="Xolonium" w:hAnsi="Xolonium"/>
              </w:rPr>
              <w:t>Client Info</w:t>
            </w:r>
          </w:p>
        </w:tc>
      </w:tr>
      <w:tr w:rsidR="00650259" w:rsidRPr="00846B76" w14:paraId="54031AC6" w14:textId="77777777" w:rsidTr="0070038B">
        <w:sdt>
          <w:sdtPr>
            <w:rPr>
              <w:sz w:val="24"/>
              <w:szCs w:val="24"/>
            </w:rPr>
            <w:id w:val="1621259925"/>
            <w:placeholder>
              <w:docPart w:val="5F54C84B2B554244931739D87FC1FF2B"/>
            </w:placeholder>
            <w:temporary/>
            <w:showingPlcHdr/>
            <w15:appearance w15:val="hidden"/>
          </w:sdtPr>
          <w:sdtContent>
            <w:tc>
              <w:tcPr>
                <w:tcW w:w="1780" w:type="pct"/>
                <w:vAlign w:val="bottom"/>
              </w:tcPr>
              <w:p w14:paraId="13BA7494" w14:textId="77777777" w:rsidR="00650259" w:rsidRPr="00E44533" w:rsidRDefault="0090596C" w:rsidP="006C2C6C">
                <w:pPr>
                  <w:pStyle w:val="NormalGirinti"/>
                  <w:spacing w:before="60"/>
                  <w:ind w:left="0"/>
                  <w:rPr>
                    <w:sz w:val="24"/>
                    <w:szCs w:val="24"/>
                  </w:rPr>
                </w:pPr>
                <w:r w:rsidRPr="00E44533">
                  <w:rPr>
                    <w:sz w:val="24"/>
                    <w:szCs w:val="24"/>
                  </w:rPr>
                  <w:t>First Name</w:t>
                </w:r>
              </w:p>
            </w:tc>
          </w:sdtContent>
        </w:sdt>
        <w:tc>
          <w:tcPr>
            <w:tcW w:w="3220" w:type="pct"/>
            <w:tcBorders>
              <w:bottom w:val="single" w:sz="4" w:space="0" w:color="auto"/>
            </w:tcBorders>
            <w:vAlign w:val="bottom"/>
          </w:tcPr>
          <w:p w14:paraId="7316FD5F" w14:textId="77777777" w:rsidR="00650259" w:rsidRPr="00846B76" w:rsidRDefault="00650259" w:rsidP="0070038B">
            <w:pPr>
              <w:spacing w:before="60"/>
            </w:pPr>
          </w:p>
        </w:tc>
      </w:tr>
      <w:tr w:rsidR="00650259" w:rsidRPr="00846B76" w14:paraId="26499C77" w14:textId="77777777" w:rsidTr="0070038B">
        <w:sdt>
          <w:sdtPr>
            <w:rPr>
              <w:sz w:val="24"/>
              <w:szCs w:val="24"/>
            </w:rPr>
            <w:id w:val="-1470592894"/>
            <w:placeholder>
              <w:docPart w:val="5983DDD7CA1E4CD980E33EF282A60489"/>
            </w:placeholder>
            <w:temporary/>
            <w:showingPlcHdr/>
            <w15:appearance w15:val="hidden"/>
          </w:sdtPr>
          <w:sdtContent>
            <w:tc>
              <w:tcPr>
                <w:tcW w:w="1780" w:type="pct"/>
                <w:vAlign w:val="bottom"/>
              </w:tcPr>
              <w:p w14:paraId="1627021D" w14:textId="77777777" w:rsidR="00650259" w:rsidRPr="00E44533" w:rsidRDefault="0090596C" w:rsidP="006C2C6C">
                <w:pPr>
                  <w:pStyle w:val="NormalGirinti"/>
                  <w:spacing w:before="60"/>
                  <w:ind w:left="0"/>
                  <w:rPr>
                    <w:sz w:val="24"/>
                    <w:szCs w:val="24"/>
                  </w:rPr>
                </w:pPr>
                <w:r w:rsidRPr="00E44533">
                  <w:rPr>
                    <w:sz w:val="24"/>
                    <w:szCs w:val="24"/>
                  </w:rPr>
                  <w:t>Last Name</w:t>
                </w:r>
              </w:p>
            </w:tc>
          </w:sdtContent>
        </w:sdt>
        <w:tc>
          <w:tcPr>
            <w:tcW w:w="3220" w:type="pct"/>
            <w:tcBorders>
              <w:bottom w:val="single" w:sz="4" w:space="0" w:color="auto"/>
            </w:tcBorders>
            <w:vAlign w:val="bottom"/>
          </w:tcPr>
          <w:p w14:paraId="7188C063" w14:textId="77777777" w:rsidR="00650259" w:rsidRPr="00846B76" w:rsidRDefault="00650259" w:rsidP="0070038B">
            <w:pPr>
              <w:spacing w:before="60"/>
            </w:pPr>
          </w:p>
        </w:tc>
      </w:tr>
      <w:tr w:rsidR="0059146D" w:rsidRPr="00846B76" w14:paraId="3F7F3957" w14:textId="77777777" w:rsidTr="0070038B">
        <w:tc>
          <w:tcPr>
            <w:tcW w:w="1780" w:type="pct"/>
            <w:vAlign w:val="bottom"/>
          </w:tcPr>
          <w:p w14:paraId="0BCD0773" w14:textId="292FA00B" w:rsidR="0059146D" w:rsidRPr="00E44533" w:rsidRDefault="0059146D" w:rsidP="006C2C6C">
            <w:pPr>
              <w:pStyle w:val="NormalGirinti"/>
              <w:spacing w:before="60"/>
              <w:ind w:left="0"/>
              <w:rPr>
                <w:sz w:val="24"/>
                <w:szCs w:val="24"/>
              </w:rPr>
            </w:pPr>
            <w:r w:rsidRPr="00E44533">
              <w:rPr>
                <w:sz w:val="24"/>
                <w:szCs w:val="24"/>
              </w:rPr>
              <w:t>Gender</w:t>
            </w:r>
          </w:p>
        </w:tc>
        <w:tc>
          <w:tcPr>
            <w:tcW w:w="3220" w:type="pct"/>
            <w:tcBorders>
              <w:bottom w:val="single" w:sz="4" w:space="0" w:color="auto"/>
            </w:tcBorders>
            <w:vAlign w:val="bottom"/>
          </w:tcPr>
          <w:p w14:paraId="53A36C51" w14:textId="77777777" w:rsidR="0059146D" w:rsidRPr="00846B76" w:rsidRDefault="0059146D" w:rsidP="0070038B">
            <w:pPr>
              <w:spacing w:before="60"/>
            </w:pPr>
          </w:p>
        </w:tc>
      </w:tr>
      <w:tr w:rsidR="0059146D" w:rsidRPr="00846B76" w14:paraId="70B2575D" w14:textId="77777777" w:rsidTr="0070038B">
        <w:tc>
          <w:tcPr>
            <w:tcW w:w="1780" w:type="pct"/>
            <w:vAlign w:val="bottom"/>
          </w:tcPr>
          <w:p w14:paraId="6A05775A" w14:textId="19A1C8B4" w:rsidR="0059146D" w:rsidRPr="00E44533" w:rsidRDefault="0059146D" w:rsidP="006C2C6C">
            <w:pPr>
              <w:pStyle w:val="NormalGirinti"/>
              <w:spacing w:before="60"/>
              <w:ind w:left="0"/>
              <w:rPr>
                <w:sz w:val="24"/>
                <w:szCs w:val="24"/>
              </w:rPr>
            </w:pPr>
            <w:r w:rsidRPr="00E44533">
              <w:rPr>
                <w:sz w:val="24"/>
                <w:szCs w:val="24"/>
              </w:rPr>
              <w:t>Date Of Birth</w:t>
            </w:r>
          </w:p>
        </w:tc>
        <w:tc>
          <w:tcPr>
            <w:tcW w:w="3220" w:type="pct"/>
            <w:tcBorders>
              <w:bottom w:val="single" w:sz="4" w:space="0" w:color="auto"/>
            </w:tcBorders>
            <w:vAlign w:val="bottom"/>
          </w:tcPr>
          <w:p w14:paraId="6EC0ACCE" w14:textId="77777777" w:rsidR="0059146D" w:rsidRPr="00846B76" w:rsidRDefault="0059146D" w:rsidP="0070038B">
            <w:pPr>
              <w:spacing w:before="60"/>
            </w:pPr>
          </w:p>
        </w:tc>
      </w:tr>
      <w:tr w:rsidR="0059146D" w:rsidRPr="00846B76" w14:paraId="4E894152" w14:textId="77777777" w:rsidTr="0070038B">
        <w:tc>
          <w:tcPr>
            <w:tcW w:w="1780" w:type="pct"/>
            <w:vAlign w:val="bottom"/>
          </w:tcPr>
          <w:p w14:paraId="4CAB8998" w14:textId="1C1647C7" w:rsidR="0059146D" w:rsidRPr="00E44533" w:rsidRDefault="0059146D" w:rsidP="006C2C6C">
            <w:pPr>
              <w:pStyle w:val="NormalGirinti"/>
              <w:spacing w:before="60"/>
              <w:ind w:left="0"/>
              <w:rPr>
                <w:sz w:val="24"/>
                <w:szCs w:val="24"/>
              </w:rPr>
            </w:pPr>
            <w:r w:rsidRPr="00E44533">
              <w:rPr>
                <w:sz w:val="24"/>
                <w:szCs w:val="24"/>
              </w:rPr>
              <w:t>Chronological Age</w:t>
            </w:r>
          </w:p>
        </w:tc>
        <w:tc>
          <w:tcPr>
            <w:tcW w:w="3220" w:type="pct"/>
            <w:tcBorders>
              <w:bottom w:val="single" w:sz="4" w:space="0" w:color="auto"/>
            </w:tcBorders>
            <w:vAlign w:val="bottom"/>
          </w:tcPr>
          <w:p w14:paraId="6BCA64C8" w14:textId="77777777" w:rsidR="0059146D" w:rsidRPr="00846B76" w:rsidRDefault="0059146D" w:rsidP="0070038B">
            <w:pPr>
              <w:spacing w:before="60"/>
            </w:pPr>
          </w:p>
        </w:tc>
      </w:tr>
      <w:tr w:rsidR="00E44533" w:rsidRPr="00846B76" w14:paraId="32E20468" w14:textId="77777777" w:rsidTr="0070038B">
        <w:tc>
          <w:tcPr>
            <w:tcW w:w="1780" w:type="pct"/>
            <w:vAlign w:val="bottom"/>
          </w:tcPr>
          <w:p w14:paraId="767C3103" w14:textId="2A48D1FB" w:rsidR="00E44533" w:rsidRPr="00E44533" w:rsidRDefault="00E44533" w:rsidP="006C2C6C">
            <w:pPr>
              <w:pStyle w:val="NormalGirinti"/>
              <w:spacing w:before="60"/>
              <w:ind w:left="0"/>
              <w:rPr>
                <w:sz w:val="24"/>
                <w:szCs w:val="24"/>
              </w:rPr>
            </w:pPr>
            <w:r w:rsidRPr="00E44533">
              <w:rPr>
                <w:sz w:val="24"/>
                <w:szCs w:val="24"/>
              </w:rPr>
              <w:t>Current School</w:t>
            </w:r>
          </w:p>
        </w:tc>
        <w:tc>
          <w:tcPr>
            <w:tcW w:w="3220" w:type="pct"/>
            <w:tcBorders>
              <w:bottom w:val="single" w:sz="4" w:space="0" w:color="auto"/>
            </w:tcBorders>
            <w:vAlign w:val="bottom"/>
          </w:tcPr>
          <w:p w14:paraId="157133EF" w14:textId="77777777" w:rsidR="00E44533" w:rsidRPr="00846B76" w:rsidRDefault="00E44533" w:rsidP="0070038B">
            <w:pPr>
              <w:spacing w:before="60"/>
            </w:pPr>
          </w:p>
        </w:tc>
      </w:tr>
      <w:tr w:rsidR="00E44533" w:rsidRPr="00846B76" w14:paraId="37DEB6D9" w14:textId="77777777" w:rsidTr="0070038B">
        <w:tc>
          <w:tcPr>
            <w:tcW w:w="1780" w:type="pct"/>
            <w:vAlign w:val="bottom"/>
          </w:tcPr>
          <w:p w14:paraId="4BBAD3E1" w14:textId="48304F6E" w:rsidR="00E44533" w:rsidRPr="00E44533" w:rsidRDefault="00E44533" w:rsidP="006C2C6C">
            <w:pPr>
              <w:pStyle w:val="NormalGirinti"/>
              <w:spacing w:before="60"/>
              <w:ind w:left="0"/>
              <w:rPr>
                <w:sz w:val="24"/>
                <w:szCs w:val="24"/>
              </w:rPr>
            </w:pPr>
            <w:r w:rsidRPr="00E44533">
              <w:rPr>
                <w:sz w:val="24"/>
                <w:szCs w:val="24"/>
              </w:rPr>
              <w:t>Primary Language</w:t>
            </w:r>
          </w:p>
        </w:tc>
        <w:tc>
          <w:tcPr>
            <w:tcW w:w="3220" w:type="pct"/>
            <w:tcBorders>
              <w:bottom w:val="single" w:sz="4" w:space="0" w:color="auto"/>
            </w:tcBorders>
            <w:vAlign w:val="bottom"/>
          </w:tcPr>
          <w:p w14:paraId="595F4B75" w14:textId="77777777" w:rsidR="00E44533" w:rsidRPr="00846B76" w:rsidRDefault="00E44533" w:rsidP="0070038B">
            <w:pPr>
              <w:spacing w:before="60"/>
            </w:pPr>
          </w:p>
        </w:tc>
      </w:tr>
      <w:tr w:rsidR="00650259" w:rsidRPr="00846B76" w14:paraId="5FB07D83" w14:textId="77777777" w:rsidTr="0070038B">
        <w:tc>
          <w:tcPr>
            <w:tcW w:w="1780" w:type="pct"/>
            <w:vAlign w:val="bottom"/>
          </w:tcPr>
          <w:p w14:paraId="71043680" w14:textId="77777777" w:rsidR="00650259" w:rsidRPr="00E44533" w:rsidRDefault="00650259" w:rsidP="006C2C6C">
            <w:pPr>
              <w:pStyle w:val="NormalGirinti"/>
              <w:spacing w:before="60"/>
              <w:ind w:left="0"/>
              <w:rPr>
                <w:sz w:val="24"/>
                <w:szCs w:val="24"/>
              </w:rPr>
            </w:pPr>
            <w:r w:rsidRPr="00E44533">
              <w:rPr>
                <w:sz w:val="24"/>
                <w:szCs w:val="24"/>
              </w:rPr>
              <w:t>Grade</w:t>
            </w:r>
          </w:p>
        </w:tc>
        <w:tc>
          <w:tcPr>
            <w:tcW w:w="3220" w:type="pct"/>
            <w:tcBorders>
              <w:bottom w:val="single" w:sz="4" w:space="0" w:color="auto"/>
            </w:tcBorders>
            <w:vAlign w:val="bottom"/>
          </w:tcPr>
          <w:p w14:paraId="49ABD252" w14:textId="77777777" w:rsidR="00650259" w:rsidRPr="00846B76" w:rsidRDefault="00650259" w:rsidP="0070038B">
            <w:pPr>
              <w:spacing w:before="60"/>
            </w:pPr>
          </w:p>
        </w:tc>
      </w:tr>
      <w:tr w:rsidR="00650259" w:rsidRPr="00846B76" w14:paraId="2D2A92BC" w14:textId="77777777" w:rsidTr="0070038B">
        <w:tc>
          <w:tcPr>
            <w:tcW w:w="1780" w:type="pct"/>
            <w:vAlign w:val="bottom"/>
          </w:tcPr>
          <w:p w14:paraId="10CBEFBF" w14:textId="784F704F" w:rsidR="00650259" w:rsidRPr="00E44533" w:rsidRDefault="00E44533" w:rsidP="006C2C6C">
            <w:pPr>
              <w:pStyle w:val="NormalGirinti"/>
              <w:spacing w:before="60"/>
              <w:ind w:left="0"/>
              <w:rPr>
                <w:sz w:val="24"/>
                <w:szCs w:val="24"/>
              </w:rPr>
            </w:pPr>
            <w:r w:rsidRPr="00E44533">
              <w:rPr>
                <w:sz w:val="24"/>
                <w:szCs w:val="24"/>
              </w:rPr>
              <w:t>Race/ Ethnicity</w:t>
            </w:r>
          </w:p>
        </w:tc>
        <w:tc>
          <w:tcPr>
            <w:tcW w:w="3220" w:type="pct"/>
            <w:tcBorders>
              <w:bottom w:val="single" w:sz="4" w:space="0" w:color="auto"/>
            </w:tcBorders>
            <w:vAlign w:val="bottom"/>
          </w:tcPr>
          <w:p w14:paraId="7AB92E1A" w14:textId="77777777" w:rsidR="00650259" w:rsidRPr="00846B76" w:rsidRDefault="00650259" w:rsidP="0070038B">
            <w:pPr>
              <w:spacing w:before="60"/>
            </w:pPr>
          </w:p>
        </w:tc>
      </w:tr>
      <w:tr w:rsidR="00650259" w:rsidRPr="00846B76" w14:paraId="0AF4ADB7" w14:textId="77777777" w:rsidTr="0070038B">
        <w:tc>
          <w:tcPr>
            <w:tcW w:w="1780" w:type="pct"/>
            <w:vAlign w:val="bottom"/>
          </w:tcPr>
          <w:p w14:paraId="554BF05E" w14:textId="4CAAFB6D" w:rsidR="00650259" w:rsidRPr="00E44533" w:rsidRDefault="00E44533" w:rsidP="006C2C6C">
            <w:pPr>
              <w:pStyle w:val="NormalGirinti"/>
              <w:spacing w:before="60"/>
              <w:ind w:left="0"/>
              <w:rPr>
                <w:sz w:val="24"/>
                <w:szCs w:val="24"/>
              </w:rPr>
            </w:pPr>
            <w:r w:rsidRPr="00E44533">
              <w:rPr>
                <w:sz w:val="24"/>
                <w:szCs w:val="24"/>
              </w:rPr>
              <w:t>Email Address</w:t>
            </w:r>
          </w:p>
        </w:tc>
        <w:tc>
          <w:tcPr>
            <w:tcW w:w="3220" w:type="pct"/>
            <w:tcBorders>
              <w:bottom w:val="single" w:sz="4" w:space="0" w:color="auto"/>
            </w:tcBorders>
            <w:vAlign w:val="bottom"/>
          </w:tcPr>
          <w:p w14:paraId="5D511738" w14:textId="77777777" w:rsidR="00650259" w:rsidRPr="00846B76" w:rsidRDefault="00650259" w:rsidP="0070038B">
            <w:pPr>
              <w:spacing w:before="60"/>
            </w:pPr>
          </w:p>
        </w:tc>
      </w:tr>
      <w:tr w:rsidR="00E44533" w:rsidRPr="00846B76" w14:paraId="7F1FCDD6" w14:textId="77777777" w:rsidTr="0070038B">
        <w:tc>
          <w:tcPr>
            <w:tcW w:w="1780" w:type="pct"/>
            <w:vAlign w:val="bottom"/>
          </w:tcPr>
          <w:p w14:paraId="1D7D02FF" w14:textId="08D477D4" w:rsidR="00E44533" w:rsidRPr="00E44533" w:rsidRDefault="00E44533" w:rsidP="006C2C6C">
            <w:pPr>
              <w:pStyle w:val="NormalGirinti"/>
              <w:spacing w:before="60"/>
              <w:ind w:left="0"/>
              <w:rPr>
                <w:sz w:val="24"/>
                <w:szCs w:val="24"/>
              </w:rPr>
            </w:pPr>
            <w:r w:rsidRPr="00E44533">
              <w:rPr>
                <w:sz w:val="24"/>
                <w:szCs w:val="24"/>
              </w:rPr>
              <w:t>Place of Birth</w:t>
            </w:r>
          </w:p>
        </w:tc>
        <w:tc>
          <w:tcPr>
            <w:tcW w:w="3220" w:type="pct"/>
            <w:tcBorders>
              <w:bottom w:val="single" w:sz="4" w:space="0" w:color="auto"/>
            </w:tcBorders>
            <w:vAlign w:val="bottom"/>
          </w:tcPr>
          <w:p w14:paraId="5FE8C022" w14:textId="77777777" w:rsidR="00E44533" w:rsidRPr="00846B76" w:rsidRDefault="00E44533" w:rsidP="0070038B">
            <w:pPr>
              <w:spacing w:before="60"/>
            </w:pPr>
          </w:p>
        </w:tc>
      </w:tr>
      <w:tr w:rsidR="00650259" w:rsidRPr="00846B76" w14:paraId="38E3B797" w14:textId="77777777" w:rsidTr="0070038B">
        <w:tc>
          <w:tcPr>
            <w:tcW w:w="1780" w:type="pct"/>
            <w:vAlign w:val="bottom"/>
          </w:tcPr>
          <w:p w14:paraId="3FCCD828" w14:textId="64ADCCC3" w:rsidR="00650259" w:rsidRPr="00E44533" w:rsidRDefault="00E44533" w:rsidP="006C2C6C">
            <w:pPr>
              <w:pStyle w:val="NormalGirinti"/>
              <w:spacing w:before="60"/>
              <w:ind w:left="0"/>
              <w:rPr>
                <w:sz w:val="24"/>
                <w:szCs w:val="24"/>
              </w:rPr>
            </w:pPr>
            <w:r w:rsidRPr="00E44533">
              <w:rPr>
                <w:sz w:val="24"/>
                <w:szCs w:val="24"/>
              </w:rPr>
              <w:t>Home Address</w:t>
            </w:r>
          </w:p>
        </w:tc>
        <w:tc>
          <w:tcPr>
            <w:tcW w:w="3220" w:type="pct"/>
            <w:tcBorders>
              <w:bottom w:val="single" w:sz="4" w:space="0" w:color="auto"/>
            </w:tcBorders>
            <w:vAlign w:val="bottom"/>
          </w:tcPr>
          <w:p w14:paraId="308D5431" w14:textId="77777777" w:rsidR="00650259" w:rsidRPr="00846B76" w:rsidRDefault="00650259" w:rsidP="0070038B">
            <w:pPr>
              <w:spacing w:before="60"/>
            </w:pPr>
          </w:p>
        </w:tc>
      </w:tr>
      <w:tr w:rsidR="00E622FB" w:rsidRPr="00846B76" w14:paraId="67A8F8F3" w14:textId="77777777" w:rsidTr="0070038B">
        <w:tc>
          <w:tcPr>
            <w:tcW w:w="1780" w:type="pct"/>
            <w:vAlign w:val="bottom"/>
          </w:tcPr>
          <w:p w14:paraId="642E7A03" w14:textId="77777777" w:rsidR="00E622FB" w:rsidRPr="00E44533" w:rsidRDefault="00E622FB" w:rsidP="006C2C6C">
            <w:pPr>
              <w:pStyle w:val="NormalGirinti"/>
              <w:spacing w:before="60"/>
              <w:ind w:left="0"/>
              <w:rPr>
                <w:sz w:val="24"/>
                <w:szCs w:val="24"/>
              </w:rPr>
            </w:pPr>
            <w:bookmarkStart w:id="0" w:name="_Hlk150429303"/>
          </w:p>
        </w:tc>
        <w:tc>
          <w:tcPr>
            <w:tcW w:w="3220" w:type="pct"/>
            <w:tcBorders>
              <w:bottom w:val="single" w:sz="4" w:space="0" w:color="auto"/>
            </w:tcBorders>
            <w:vAlign w:val="bottom"/>
          </w:tcPr>
          <w:p w14:paraId="660BA43F" w14:textId="77777777" w:rsidR="00E622FB" w:rsidRPr="00846B76" w:rsidRDefault="00E622FB" w:rsidP="0070038B">
            <w:pPr>
              <w:spacing w:before="60"/>
            </w:pPr>
          </w:p>
        </w:tc>
      </w:tr>
      <w:tr w:rsidR="00650259" w:rsidRPr="00846B76" w14:paraId="0A3AFFCD" w14:textId="77777777" w:rsidTr="0070038B">
        <w:trPr>
          <w:trHeight w:val="54"/>
        </w:trPr>
        <w:tc>
          <w:tcPr>
            <w:tcW w:w="5000" w:type="pct"/>
            <w:gridSpan w:val="2"/>
            <w:shd w:val="clear" w:color="auto" w:fill="auto"/>
          </w:tcPr>
          <w:p w14:paraId="1306E2E4" w14:textId="77777777" w:rsidR="00650259" w:rsidRPr="00846B76" w:rsidRDefault="00650259" w:rsidP="0070038B">
            <w:pPr>
              <w:spacing w:before="60"/>
              <w:rPr>
                <w:rFonts w:asciiTheme="majorHAnsi" w:hAnsiTheme="majorHAnsi"/>
                <w:b/>
                <w:sz w:val="8"/>
              </w:rPr>
            </w:pPr>
          </w:p>
        </w:tc>
      </w:tr>
      <w:bookmarkStart w:id="1" w:name="_Hlk150429241"/>
      <w:tr w:rsidR="0090596C" w:rsidRPr="0090596C" w14:paraId="4326752F" w14:textId="77777777" w:rsidTr="004E6899">
        <w:tc>
          <w:tcPr>
            <w:tcW w:w="5000" w:type="pct"/>
            <w:gridSpan w:val="2"/>
            <w:shd w:val="clear" w:color="auto" w:fill="0F3B59" w:themeFill="accent1" w:themeFillShade="BF"/>
          </w:tcPr>
          <w:p w14:paraId="14740D14" w14:textId="6E1E66D1" w:rsidR="00650259" w:rsidRPr="0090596C" w:rsidRDefault="00000000" w:rsidP="004E6899">
            <w:pPr>
              <w:pStyle w:val="Balk1"/>
              <w:tabs>
                <w:tab w:val="right" w:pos="9249"/>
              </w:tabs>
            </w:pPr>
            <w:sdt>
              <w:sdtPr>
                <w:id w:val="-1908759595"/>
                <w:placeholder>
                  <w:docPart w:val="1511F71C35894E8481C5CB015E538D64"/>
                </w:placeholder>
                <w:temporary/>
                <w:showingPlcHdr/>
                <w15:appearance w15:val="hidden"/>
              </w:sdtPr>
              <w:sdtContent>
                <w:r w:rsidR="0090596C" w:rsidRPr="00E9661F">
                  <w:rPr>
                    <w:rFonts w:ascii="Xolonium" w:hAnsi="Xolonium"/>
                  </w:rPr>
                  <w:t>Parent 1 Info</w:t>
                </w:r>
              </w:sdtContent>
            </w:sdt>
            <w:r w:rsidR="004E6899">
              <w:tab/>
            </w:r>
          </w:p>
        </w:tc>
      </w:tr>
      <w:tr w:rsidR="00650259" w:rsidRPr="00846B76" w14:paraId="7F433FDB" w14:textId="77777777" w:rsidTr="0070038B">
        <w:tc>
          <w:tcPr>
            <w:tcW w:w="1780" w:type="pct"/>
            <w:vAlign w:val="bottom"/>
          </w:tcPr>
          <w:p w14:paraId="356A5967" w14:textId="7009A755" w:rsidR="00650259" w:rsidRPr="00E44533" w:rsidRDefault="00E44533" w:rsidP="0070038B">
            <w:pPr>
              <w:pStyle w:val="NormalGirinti"/>
              <w:spacing w:before="60"/>
              <w:ind w:left="0"/>
              <w:rPr>
                <w:sz w:val="24"/>
                <w:szCs w:val="24"/>
              </w:rPr>
            </w:pPr>
            <w:bookmarkStart w:id="2" w:name="_Hlk150422554"/>
            <w:r w:rsidRPr="00E44533">
              <w:rPr>
                <w:sz w:val="24"/>
                <w:szCs w:val="24"/>
              </w:rPr>
              <w:t>Parent/Guardian Name</w:t>
            </w:r>
          </w:p>
        </w:tc>
        <w:tc>
          <w:tcPr>
            <w:tcW w:w="3220" w:type="pct"/>
            <w:tcBorders>
              <w:bottom w:val="single" w:sz="4" w:space="0" w:color="auto"/>
            </w:tcBorders>
            <w:vAlign w:val="bottom"/>
          </w:tcPr>
          <w:p w14:paraId="4BF48947" w14:textId="77777777" w:rsidR="00650259" w:rsidRPr="00846B76" w:rsidRDefault="00650259" w:rsidP="0070038B">
            <w:pPr>
              <w:spacing w:before="60"/>
            </w:pPr>
          </w:p>
        </w:tc>
      </w:tr>
      <w:tr w:rsidR="00650259" w:rsidRPr="00846B76" w14:paraId="680D6121" w14:textId="77777777" w:rsidTr="0070038B">
        <w:tc>
          <w:tcPr>
            <w:tcW w:w="1780" w:type="pct"/>
            <w:vAlign w:val="bottom"/>
          </w:tcPr>
          <w:p w14:paraId="51F5B74F" w14:textId="08C88A65" w:rsidR="00650259" w:rsidRPr="00E44533" w:rsidRDefault="00E44533" w:rsidP="0070038B">
            <w:pPr>
              <w:pStyle w:val="NormalGirinti"/>
              <w:spacing w:before="60"/>
              <w:ind w:left="0"/>
              <w:rPr>
                <w:sz w:val="24"/>
                <w:szCs w:val="24"/>
              </w:rPr>
            </w:pPr>
            <w:r w:rsidRPr="00E44533">
              <w:rPr>
                <w:sz w:val="24"/>
                <w:szCs w:val="24"/>
              </w:rPr>
              <w:t>Age of Parent/Guardian</w:t>
            </w:r>
          </w:p>
        </w:tc>
        <w:tc>
          <w:tcPr>
            <w:tcW w:w="3220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A862A30" w14:textId="77777777" w:rsidR="00650259" w:rsidRPr="00846B76" w:rsidRDefault="00650259" w:rsidP="0070038B">
            <w:pPr>
              <w:spacing w:before="60"/>
            </w:pPr>
          </w:p>
        </w:tc>
      </w:tr>
      <w:tr w:rsidR="00650259" w:rsidRPr="00846B76" w14:paraId="467AE63E" w14:textId="77777777" w:rsidTr="0070038B">
        <w:tc>
          <w:tcPr>
            <w:tcW w:w="1780" w:type="pct"/>
            <w:vAlign w:val="bottom"/>
          </w:tcPr>
          <w:p w14:paraId="46472D1C" w14:textId="4735DB6F" w:rsidR="00650259" w:rsidRPr="00E44533" w:rsidRDefault="00E44533" w:rsidP="0070038B">
            <w:pPr>
              <w:pStyle w:val="NormalGirinti"/>
              <w:spacing w:before="60"/>
              <w:ind w:left="0"/>
              <w:rPr>
                <w:sz w:val="24"/>
                <w:szCs w:val="24"/>
              </w:rPr>
            </w:pPr>
            <w:r w:rsidRPr="00E44533">
              <w:rPr>
                <w:sz w:val="24"/>
                <w:szCs w:val="24"/>
              </w:rPr>
              <w:t>Email Address</w:t>
            </w:r>
          </w:p>
        </w:tc>
        <w:tc>
          <w:tcPr>
            <w:tcW w:w="3220" w:type="pct"/>
            <w:tcBorders>
              <w:bottom w:val="single" w:sz="4" w:space="0" w:color="auto"/>
            </w:tcBorders>
            <w:vAlign w:val="bottom"/>
          </w:tcPr>
          <w:p w14:paraId="339A6E01" w14:textId="77777777" w:rsidR="00650259" w:rsidRPr="00846B76" w:rsidRDefault="00650259" w:rsidP="0070038B">
            <w:pPr>
              <w:spacing w:before="60"/>
            </w:pPr>
          </w:p>
        </w:tc>
      </w:tr>
      <w:tr w:rsidR="00E622FB" w:rsidRPr="00846B76" w14:paraId="36F1B93D" w14:textId="77777777" w:rsidTr="0070038B">
        <w:tc>
          <w:tcPr>
            <w:tcW w:w="1780" w:type="pct"/>
            <w:vAlign w:val="bottom"/>
          </w:tcPr>
          <w:p w14:paraId="1777492A" w14:textId="76CCCBBD" w:rsidR="00E622FB" w:rsidRPr="00E44533" w:rsidRDefault="00E622FB" w:rsidP="0070038B">
            <w:pPr>
              <w:pStyle w:val="NormalGirinti"/>
              <w:spacing w:before="60"/>
              <w:ind w:left="0"/>
              <w:rPr>
                <w:sz w:val="24"/>
                <w:szCs w:val="24"/>
              </w:rPr>
            </w:pPr>
            <w:r w:rsidRPr="00E622FB">
              <w:rPr>
                <w:sz w:val="24"/>
                <w:szCs w:val="24"/>
              </w:rPr>
              <w:t>Phone</w:t>
            </w:r>
          </w:p>
        </w:tc>
        <w:tc>
          <w:tcPr>
            <w:tcW w:w="3220" w:type="pct"/>
            <w:tcBorders>
              <w:bottom w:val="single" w:sz="4" w:space="0" w:color="auto"/>
            </w:tcBorders>
            <w:vAlign w:val="bottom"/>
          </w:tcPr>
          <w:p w14:paraId="563E8143" w14:textId="77777777" w:rsidR="00E622FB" w:rsidRPr="00846B76" w:rsidRDefault="00E622FB" w:rsidP="0070038B">
            <w:pPr>
              <w:spacing w:before="60"/>
            </w:pPr>
          </w:p>
        </w:tc>
      </w:tr>
      <w:tr w:rsidR="00E622FB" w:rsidRPr="00846B76" w14:paraId="0017D726" w14:textId="77777777" w:rsidTr="0070038B">
        <w:tc>
          <w:tcPr>
            <w:tcW w:w="1780" w:type="pct"/>
            <w:vAlign w:val="bottom"/>
          </w:tcPr>
          <w:p w14:paraId="4F0EB62A" w14:textId="1497C32D" w:rsidR="00E622FB" w:rsidRPr="00E44533" w:rsidRDefault="00E622FB" w:rsidP="0070038B">
            <w:pPr>
              <w:pStyle w:val="NormalGirinti"/>
              <w:spacing w:before="60"/>
              <w:ind w:left="0"/>
              <w:rPr>
                <w:sz w:val="24"/>
                <w:szCs w:val="24"/>
              </w:rPr>
            </w:pPr>
            <w:r w:rsidRPr="00E622FB">
              <w:rPr>
                <w:sz w:val="24"/>
                <w:szCs w:val="24"/>
              </w:rPr>
              <w:t>Address</w:t>
            </w:r>
          </w:p>
        </w:tc>
        <w:tc>
          <w:tcPr>
            <w:tcW w:w="3220" w:type="pct"/>
            <w:tcBorders>
              <w:bottom w:val="single" w:sz="4" w:space="0" w:color="auto"/>
            </w:tcBorders>
            <w:vAlign w:val="bottom"/>
          </w:tcPr>
          <w:p w14:paraId="026F3A2F" w14:textId="77777777" w:rsidR="00E622FB" w:rsidRPr="00846B76" w:rsidRDefault="00E622FB" w:rsidP="0070038B">
            <w:pPr>
              <w:spacing w:before="60"/>
            </w:pPr>
          </w:p>
        </w:tc>
      </w:tr>
      <w:tr w:rsidR="00E622FB" w:rsidRPr="00846B76" w14:paraId="3E244256" w14:textId="77777777" w:rsidTr="0070038B">
        <w:tc>
          <w:tcPr>
            <w:tcW w:w="1780" w:type="pct"/>
            <w:vAlign w:val="bottom"/>
          </w:tcPr>
          <w:p w14:paraId="208E6CCE" w14:textId="66EE57D2" w:rsidR="00E622FB" w:rsidRPr="00E44533" w:rsidRDefault="00E622FB" w:rsidP="0070038B">
            <w:pPr>
              <w:pStyle w:val="NormalGirinti"/>
              <w:spacing w:before="60"/>
              <w:ind w:left="0"/>
              <w:rPr>
                <w:sz w:val="24"/>
                <w:szCs w:val="24"/>
              </w:rPr>
            </w:pPr>
            <w:r w:rsidRPr="00E622FB">
              <w:rPr>
                <w:sz w:val="24"/>
                <w:szCs w:val="24"/>
              </w:rPr>
              <w:t>Country of Origin</w:t>
            </w:r>
          </w:p>
        </w:tc>
        <w:tc>
          <w:tcPr>
            <w:tcW w:w="3220" w:type="pct"/>
            <w:tcBorders>
              <w:bottom w:val="single" w:sz="4" w:space="0" w:color="auto"/>
            </w:tcBorders>
            <w:vAlign w:val="bottom"/>
          </w:tcPr>
          <w:p w14:paraId="12F0E23F" w14:textId="77777777" w:rsidR="00E622FB" w:rsidRPr="00846B76" w:rsidRDefault="00E622FB" w:rsidP="0070038B">
            <w:pPr>
              <w:spacing w:before="60"/>
            </w:pPr>
          </w:p>
        </w:tc>
      </w:tr>
      <w:tr w:rsidR="00E622FB" w:rsidRPr="00846B76" w14:paraId="21D2A277" w14:textId="77777777" w:rsidTr="0070038B">
        <w:tc>
          <w:tcPr>
            <w:tcW w:w="1780" w:type="pct"/>
            <w:vAlign w:val="bottom"/>
          </w:tcPr>
          <w:p w14:paraId="1EC7FFD3" w14:textId="1E9EC780" w:rsidR="00E622FB" w:rsidRPr="00E44533" w:rsidRDefault="00E622FB" w:rsidP="0070038B">
            <w:pPr>
              <w:pStyle w:val="NormalGirinti"/>
              <w:spacing w:before="60"/>
              <w:ind w:left="0"/>
              <w:rPr>
                <w:sz w:val="24"/>
                <w:szCs w:val="24"/>
              </w:rPr>
            </w:pPr>
            <w:r w:rsidRPr="00E622FB">
              <w:rPr>
                <w:sz w:val="24"/>
                <w:szCs w:val="24"/>
              </w:rPr>
              <w:t>Occupation</w:t>
            </w:r>
          </w:p>
        </w:tc>
        <w:tc>
          <w:tcPr>
            <w:tcW w:w="3220" w:type="pct"/>
            <w:tcBorders>
              <w:bottom w:val="single" w:sz="4" w:space="0" w:color="auto"/>
            </w:tcBorders>
            <w:vAlign w:val="bottom"/>
          </w:tcPr>
          <w:p w14:paraId="79ADF666" w14:textId="77777777" w:rsidR="00E622FB" w:rsidRPr="00846B76" w:rsidRDefault="00E622FB" w:rsidP="0070038B">
            <w:pPr>
              <w:spacing w:before="60"/>
            </w:pPr>
          </w:p>
        </w:tc>
      </w:tr>
      <w:tr w:rsidR="00E622FB" w:rsidRPr="00846B76" w14:paraId="552E7D4C" w14:textId="77777777" w:rsidTr="0070038B">
        <w:tc>
          <w:tcPr>
            <w:tcW w:w="1780" w:type="pct"/>
            <w:vAlign w:val="bottom"/>
          </w:tcPr>
          <w:p w14:paraId="6A9D2828" w14:textId="1E3A6F66" w:rsidR="00E622FB" w:rsidRPr="00E622FB" w:rsidRDefault="00E622FB" w:rsidP="0070038B">
            <w:pPr>
              <w:pStyle w:val="NormalGirinti"/>
              <w:spacing w:before="60"/>
              <w:ind w:left="0"/>
              <w:rPr>
                <w:sz w:val="24"/>
                <w:szCs w:val="24"/>
              </w:rPr>
            </w:pPr>
            <w:r w:rsidRPr="00E622FB">
              <w:rPr>
                <w:sz w:val="24"/>
                <w:szCs w:val="24"/>
              </w:rPr>
              <w:t>Highest Grade Completed</w:t>
            </w:r>
          </w:p>
        </w:tc>
        <w:tc>
          <w:tcPr>
            <w:tcW w:w="3220" w:type="pct"/>
            <w:tcBorders>
              <w:bottom w:val="single" w:sz="4" w:space="0" w:color="auto"/>
            </w:tcBorders>
            <w:vAlign w:val="bottom"/>
          </w:tcPr>
          <w:p w14:paraId="2A1A7CB2" w14:textId="77777777" w:rsidR="00E622FB" w:rsidRPr="00846B76" w:rsidRDefault="00E622FB" w:rsidP="0070038B">
            <w:pPr>
              <w:spacing w:before="60"/>
            </w:pPr>
          </w:p>
        </w:tc>
      </w:tr>
      <w:tr w:rsidR="00E622FB" w:rsidRPr="00846B76" w14:paraId="153F2FB1" w14:textId="77777777" w:rsidTr="0070038B">
        <w:tc>
          <w:tcPr>
            <w:tcW w:w="1780" w:type="pct"/>
            <w:vAlign w:val="bottom"/>
          </w:tcPr>
          <w:p w14:paraId="098136E4" w14:textId="7294D054" w:rsidR="00E622FB" w:rsidRPr="00E622FB" w:rsidRDefault="00E622FB" w:rsidP="0070038B">
            <w:pPr>
              <w:pStyle w:val="NormalGirinti"/>
              <w:spacing w:before="60"/>
              <w:ind w:left="0"/>
              <w:rPr>
                <w:sz w:val="24"/>
                <w:szCs w:val="24"/>
              </w:rPr>
            </w:pPr>
            <w:r w:rsidRPr="00E622FB">
              <w:rPr>
                <w:sz w:val="24"/>
                <w:szCs w:val="24"/>
              </w:rPr>
              <w:t>Siblings &amp; their age</w:t>
            </w:r>
          </w:p>
        </w:tc>
        <w:tc>
          <w:tcPr>
            <w:tcW w:w="3220" w:type="pct"/>
            <w:tcBorders>
              <w:bottom w:val="single" w:sz="4" w:space="0" w:color="auto"/>
            </w:tcBorders>
            <w:vAlign w:val="bottom"/>
          </w:tcPr>
          <w:p w14:paraId="3D237B55" w14:textId="77777777" w:rsidR="00E622FB" w:rsidRPr="00846B76" w:rsidRDefault="00E622FB" w:rsidP="0070038B">
            <w:pPr>
              <w:spacing w:before="60"/>
            </w:pPr>
          </w:p>
        </w:tc>
      </w:tr>
      <w:tr w:rsidR="00E622FB" w:rsidRPr="00846B76" w14:paraId="22C16D73" w14:textId="77777777" w:rsidTr="0070038B">
        <w:tc>
          <w:tcPr>
            <w:tcW w:w="1780" w:type="pct"/>
            <w:vAlign w:val="bottom"/>
          </w:tcPr>
          <w:p w14:paraId="0A4FCD7F" w14:textId="77777777" w:rsidR="00E622FB" w:rsidRPr="00E622FB" w:rsidRDefault="00E622FB" w:rsidP="0070038B">
            <w:pPr>
              <w:pStyle w:val="NormalGirinti"/>
              <w:spacing w:before="60"/>
              <w:ind w:left="0"/>
              <w:rPr>
                <w:sz w:val="24"/>
                <w:szCs w:val="24"/>
              </w:rPr>
            </w:pPr>
          </w:p>
        </w:tc>
        <w:tc>
          <w:tcPr>
            <w:tcW w:w="3220" w:type="pct"/>
            <w:tcBorders>
              <w:bottom w:val="single" w:sz="4" w:space="0" w:color="auto"/>
            </w:tcBorders>
            <w:vAlign w:val="bottom"/>
          </w:tcPr>
          <w:p w14:paraId="328B3D75" w14:textId="77777777" w:rsidR="00E622FB" w:rsidRPr="00846B76" w:rsidRDefault="00E622FB" w:rsidP="0070038B">
            <w:pPr>
              <w:spacing w:before="60"/>
            </w:pPr>
          </w:p>
        </w:tc>
      </w:tr>
      <w:tr w:rsidR="00E622FB" w:rsidRPr="00846B76" w14:paraId="3FD92196" w14:textId="77777777" w:rsidTr="0070038B">
        <w:tc>
          <w:tcPr>
            <w:tcW w:w="1780" w:type="pct"/>
            <w:vAlign w:val="bottom"/>
          </w:tcPr>
          <w:p w14:paraId="0E68B391" w14:textId="77777777" w:rsidR="00E622FB" w:rsidRPr="00E622FB" w:rsidRDefault="00E622FB" w:rsidP="0070038B">
            <w:pPr>
              <w:pStyle w:val="NormalGirinti"/>
              <w:spacing w:before="60"/>
              <w:ind w:left="0"/>
              <w:rPr>
                <w:sz w:val="24"/>
                <w:szCs w:val="24"/>
              </w:rPr>
            </w:pPr>
          </w:p>
        </w:tc>
        <w:tc>
          <w:tcPr>
            <w:tcW w:w="3220" w:type="pct"/>
            <w:tcBorders>
              <w:bottom w:val="single" w:sz="4" w:space="0" w:color="auto"/>
            </w:tcBorders>
            <w:vAlign w:val="bottom"/>
          </w:tcPr>
          <w:p w14:paraId="61BD8D0D" w14:textId="77777777" w:rsidR="00E622FB" w:rsidRPr="00846B76" w:rsidRDefault="00E622FB" w:rsidP="0070038B">
            <w:pPr>
              <w:spacing w:before="60"/>
            </w:pPr>
          </w:p>
        </w:tc>
      </w:tr>
      <w:tr w:rsidR="00E622FB" w:rsidRPr="00846B76" w14:paraId="12BE9B67" w14:textId="77777777" w:rsidTr="0070038B">
        <w:tc>
          <w:tcPr>
            <w:tcW w:w="1780" w:type="pct"/>
            <w:vAlign w:val="bottom"/>
          </w:tcPr>
          <w:p w14:paraId="29035C3F" w14:textId="77777777" w:rsidR="00E622FB" w:rsidRPr="00E622FB" w:rsidRDefault="00E622FB" w:rsidP="0070038B">
            <w:pPr>
              <w:pStyle w:val="NormalGirinti"/>
              <w:spacing w:before="60"/>
              <w:ind w:left="0"/>
              <w:rPr>
                <w:sz w:val="24"/>
                <w:szCs w:val="24"/>
              </w:rPr>
            </w:pPr>
          </w:p>
        </w:tc>
        <w:tc>
          <w:tcPr>
            <w:tcW w:w="3220" w:type="pct"/>
            <w:tcBorders>
              <w:bottom w:val="single" w:sz="4" w:space="0" w:color="auto"/>
            </w:tcBorders>
            <w:vAlign w:val="bottom"/>
          </w:tcPr>
          <w:p w14:paraId="00F6AFB0" w14:textId="77777777" w:rsidR="00E622FB" w:rsidRPr="00846B76" w:rsidRDefault="00E622FB" w:rsidP="0070038B">
            <w:pPr>
              <w:spacing w:before="60"/>
            </w:pPr>
          </w:p>
        </w:tc>
      </w:tr>
      <w:bookmarkEnd w:id="0"/>
      <w:bookmarkEnd w:id="1"/>
      <w:bookmarkEnd w:id="2"/>
      <w:tr w:rsidR="00650259" w:rsidRPr="00846B76" w14:paraId="38426813" w14:textId="77777777" w:rsidTr="0070038B">
        <w:trPr>
          <w:trHeight w:val="1417"/>
        </w:trPr>
        <w:tc>
          <w:tcPr>
            <w:tcW w:w="5000" w:type="pct"/>
            <w:gridSpan w:val="2"/>
            <w:shd w:val="clear" w:color="auto" w:fill="auto"/>
          </w:tcPr>
          <w:p w14:paraId="6073098E" w14:textId="77777777" w:rsidR="00650259" w:rsidRPr="00846B76" w:rsidRDefault="00650259" w:rsidP="0070038B">
            <w:pPr>
              <w:spacing w:before="60"/>
              <w:rPr>
                <w:rFonts w:asciiTheme="majorHAnsi" w:hAnsiTheme="majorHAnsi"/>
                <w:b/>
                <w:sz w:val="8"/>
              </w:rPr>
            </w:pPr>
          </w:p>
        </w:tc>
      </w:tr>
      <w:bookmarkStart w:id="3" w:name="_Hlk521325947"/>
      <w:bookmarkStart w:id="4" w:name="_Hlk150430675"/>
      <w:tr w:rsidR="0090596C" w:rsidRPr="0090596C" w14:paraId="0DF58B0E" w14:textId="77777777" w:rsidTr="004E6899">
        <w:tc>
          <w:tcPr>
            <w:tcW w:w="5000" w:type="pct"/>
            <w:gridSpan w:val="2"/>
            <w:shd w:val="clear" w:color="auto" w:fill="0F3B59" w:themeFill="accent1" w:themeFillShade="BF"/>
          </w:tcPr>
          <w:p w14:paraId="669F726C" w14:textId="0E161FF9" w:rsidR="00650259" w:rsidRPr="00E9661F" w:rsidRDefault="00000000" w:rsidP="004E6899">
            <w:pPr>
              <w:pStyle w:val="Balk1"/>
              <w:tabs>
                <w:tab w:val="left" w:pos="7124"/>
              </w:tabs>
              <w:rPr>
                <w:rFonts w:ascii="Xolonium" w:hAnsi="Xolonium"/>
              </w:rPr>
            </w:pPr>
            <w:sdt>
              <w:sdtPr>
                <w:rPr>
                  <w:rFonts w:ascii="Xolonium" w:hAnsi="Xolonium"/>
                </w:rPr>
                <w:id w:val="-1631782448"/>
                <w:placeholder>
                  <w:docPart w:val="B84B261BAE5D4F2F982671952A9B117D"/>
                </w:placeholder>
                <w:temporary/>
                <w:showingPlcHdr/>
                <w15:appearance w15:val="hidden"/>
              </w:sdtPr>
              <w:sdtContent>
                <w:r w:rsidR="0090596C" w:rsidRPr="00E9661F">
                  <w:rPr>
                    <w:rFonts w:ascii="Xolonium" w:hAnsi="Xolonium"/>
                  </w:rPr>
                  <w:t>Parent 2 Info</w:t>
                </w:r>
              </w:sdtContent>
            </w:sdt>
            <w:r w:rsidR="004E6899">
              <w:rPr>
                <w:rFonts w:ascii="Xolonium" w:hAnsi="Xolonium"/>
              </w:rPr>
              <w:tab/>
            </w:r>
          </w:p>
        </w:tc>
      </w:tr>
      <w:bookmarkEnd w:id="3"/>
      <w:tr w:rsidR="00F40CD6" w:rsidRPr="00846B76" w14:paraId="069DC6F1" w14:textId="77777777" w:rsidTr="0070038B">
        <w:tc>
          <w:tcPr>
            <w:tcW w:w="1780" w:type="pct"/>
            <w:vAlign w:val="bottom"/>
          </w:tcPr>
          <w:p w14:paraId="0689A168" w14:textId="77777777" w:rsidR="00F40CD6" w:rsidRPr="00E44533" w:rsidRDefault="00F40CD6" w:rsidP="006C2C6C">
            <w:pPr>
              <w:pStyle w:val="NormalGirinti"/>
              <w:spacing w:before="60"/>
              <w:ind w:left="0"/>
              <w:rPr>
                <w:sz w:val="24"/>
                <w:szCs w:val="24"/>
              </w:rPr>
            </w:pPr>
            <w:r w:rsidRPr="00E44533">
              <w:rPr>
                <w:sz w:val="24"/>
                <w:szCs w:val="24"/>
              </w:rPr>
              <w:t>Parent/Guardian Name</w:t>
            </w:r>
          </w:p>
        </w:tc>
        <w:tc>
          <w:tcPr>
            <w:tcW w:w="3220" w:type="pct"/>
            <w:tcBorders>
              <w:bottom w:val="single" w:sz="4" w:space="0" w:color="auto"/>
            </w:tcBorders>
            <w:vAlign w:val="bottom"/>
          </w:tcPr>
          <w:p w14:paraId="6901D6E4" w14:textId="77777777" w:rsidR="00F40CD6" w:rsidRPr="00846B76" w:rsidRDefault="00F40CD6" w:rsidP="0070038B">
            <w:pPr>
              <w:spacing w:before="60"/>
            </w:pPr>
          </w:p>
        </w:tc>
      </w:tr>
      <w:tr w:rsidR="00F40CD6" w:rsidRPr="00846B76" w14:paraId="6A467CA5" w14:textId="77777777" w:rsidTr="0070038B">
        <w:tc>
          <w:tcPr>
            <w:tcW w:w="1780" w:type="pct"/>
            <w:vAlign w:val="bottom"/>
          </w:tcPr>
          <w:p w14:paraId="6DE5C46B" w14:textId="77777777" w:rsidR="00F40CD6" w:rsidRPr="00E44533" w:rsidRDefault="00F40CD6" w:rsidP="006C2C6C">
            <w:pPr>
              <w:pStyle w:val="NormalGirinti"/>
              <w:spacing w:before="60"/>
              <w:ind w:left="0"/>
              <w:rPr>
                <w:sz w:val="24"/>
                <w:szCs w:val="24"/>
              </w:rPr>
            </w:pPr>
            <w:r w:rsidRPr="00E44533">
              <w:rPr>
                <w:sz w:val="24"/>
                <w:szCs w:val="24"/>
              </w:rPr>
              <w:t>Age of Parent/Guardian</w:t>
            </w:r>
          </w:p>
        </w:tc>
        <w:tc>
          <w:tcPr>
            <w:tcW w:w="3220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2AD37E8" w14:textId="77777777" w:rsidR="00F40CD6" w:rsidRPr="00846B76" w:rsidRDefault="00F40CD6" w:rsidP="0070038B">
            <w:pPr>
              <w:spacing w:before="60"/>
            </w:pPr>
          </w:p>
        </w:tc>
      </w:tr>
      <w:tr w:rsidR="00F40CD6" w:rsidRPr="00846B76" w14:paraId="54746427" w14:textId="77777777" w:rsidTr="0070038B">
        <w:tc>
          <w:tcPr>
            <w:tcW w:w="1780" w:type="pct"/>
            <w:vAlign w:val="bottom"/>
          </w:tcPr>
          <w:p w14:paraId="2D28BD14" w14:textId="77777777" w:rsidR="00F40CD6" w:rsidRPr="00E44533" w:rsidRDefault="00F40CD6" w:rsidP="006C2C6C">
            <w:pPr>
              <w:pStyle w:val="NormalGirinti"/>
              <w:spacing w:before="60"/>
              <w:ind w:left="0"/>
              <w:rPr>
                <w:sz w:val="24"/>
                <w:szCs w:val="24"/>
              </w:rPr>
            </w:pPr>
            <w:r w:rsidRPr="00E44533">
              <w:rPr>
                <w:sz w:val="24"/>
                <w:szCs w:val="24"/>
              </w:rPr>
              <w:t>Email Address</w:t>
            </w:r>
          </w:p>
        </w:tc>
        <w:tc>
          <w:tcPr>
            <w:tcW w:w="3220" w:type="pct"/>
            <w:tcBorders>
              <w:bottom w:val="single" w:sz="4" w:space="0" w:color="auto"/>
            </w:tcBorders>
            <w:vAlign w:val="bottom"/>
          </w:tcPr>
          <w:p w14:paraId="0EEA7AC4" w14:textId="77777777" w:rsidR="00F40CD6" w:rsidRPr="00846B76" w:rsidRDefault="00F40CD6" w:rsidP="0070038B">
            <w:pPr>
              <w:spacing w:before="60"/>
            </w:pPr>
          </w:p>
        </w:tc>
      </w:tr>
      <w:tr w:rsidR="00F40CD6" w:rsidRPr="00846B76" w14:paraId="776EF193" w14:textId="77777777" w:rsidTr="0070038B">
        <w:tc>
          <w:tcPr>
            <w:tcW w:w="1780" w:type="pct"/>
            <w:vAlign w:val="bottom"/>
          </w:tcPr>
          <w:p w14:paraId="103319CB" w14:textId="77777777" w:rsidR="00F40CD6" w:rsidRPr="00E44533" w:rsidRDefault="00F40CD6" w:rsidP="006C2C6C">
            <w:pPr>
              <w:pStyle w:val="NormalGirinti"/>
              <w:spacing w:before="60"/>
              <w:ind w:left="0"/>
              <w:rPr>
                <w:sz w:val="24"/>
                <w:szCs w:val="24"/>
              </w:rPr>
            </w:pPr>
            <w:r w:rsidRPr="00E622FB">
              <w:rPr>
                <w:sz w:val="24"/>
                <w:szCs w:val="24"/>
              </w:rPr>
              <w:t>Phone</w:t>
            </w:r>
          </w:p>
        </w:tc>
        <w:tc>
          <w:tcPr>
            <w:tcW w:w="3220" w:type="pct"/>
            <w:tcBorders>
              <w:bottom w:val="single" w:sz="4" w:space="0" w:color="auto"/>
            </w:tcBorders>
            <w:vAlign w:val="bottom"/>
          </w:tcPr>
          <w:p w14:paraId="13712A42" w14:textId="77777777" w:rsidR="00F40CD6" w:rsidRPr="00846B76" w:rsidRDefault="00F40CD6" w:rsidP="0070038B">
            <w:pPr>
              <w:spacing w:before="60"/>
            </w:pPr>
          </w:p>
        </w:tc>
      </w:tr>
      <w:tr w:rsidR="00F40CD6" w:rsidRPr="00846B76" w14:paraId="15D2FC3C" w14:textId="77777777" w:rsidTr="0070038B">
        <w:tc>
          <w:tcPr>
            <w:tcW w:w="1780" w:type="pct"/>
            <w:vAlign w:val="bottom"/>
          </w:tcPr>
          <w:p w14:paraId="76369F2B" w14:textId="77777777" w:rsidR="00F40CD6" w:rsidRPr="00E44533" w:rsidRDefault="00F40CD6" w:rsidP="006C2C6C">
            <w:pPr>
              <w:pStyle w:val="NormalGirinti"/>
              <w:spacing w:before="60"/>
              <w:ind w:left="0"/>
              <w:rPr>
                <w:sz w:val="24"/>
                <w:szCs w:val="24"/>
              </w:rPr>
            </w:pPr>
            <w:r w:rsidRPr="00E622FB">
              <w:rPr>
                <w:sz w:val="24"/>
                <w:szCs w:val="24"/>
              </w:rPr>
              <w:t>Address</w:t>
            </w:r>
          </w:p>
        </w:tc>
        <w:tc>
          <w:tcPr>
            <w:tcW w:w="3220" w:type="pct"/>
            <w:tcBorders>
              <w:bottom w:val="single" w:sz="4" w:space="0" w:color="auto"/>
            </w:tcBorders>
            <w:vAlign w:val="bottom"/>
          </w:tcPr>
          <w:p w14:paraId="28851DBF" w14:textId="77777777" w:rsidR="00F40CD6" w:rsidRPr="00846B76" w:rsidRDefault="00F40CD6" w:rsidP="0070038B">
            <w:pPr>
              <w:spacing w:before="60"/>
            </w:pPr>
          </w:p>
        </w:tc>
      </w:tr>
      <w:tr w:rsidR="00F40CD6" w:rsidRPr="00846B76" w14:paraId="22FE8684" w14:textId="77777777" w:rsidTr="0070038B">
        <w:tc>
          <w:tcPr>
            <w:tcW w:w="1780" w:type="pct"/>
            <w:vAlign w:val="bottom"/>
          </w:tcPr>
          <w:p w14:paraId="5A234716" w14:textId="77777777" w:rsidR="00F40CD6" w:rsidRPr="00E44533" w:rsidRDefault="00F40CD6" w:rsidP="006C2C6C">
            <w:pPr>
              <w:pStyle w:val="NormalGirinti"/>
              <w:spacing w:before="60"/>
              <w:ind w:left="0"/>
              <w:rPr>
                <w:sz w:val="24"/>
                <w:szCs w:val="24"/>
              </w:rPr>
            </w:pPr>
            <w:r w:rsidRPr="00E622FB">
              <w:rPr>
                <w:sz w:val="24"/>
                <w:szCs w:val="24"/>
              </w:rPr>
              <w:t>Country of Origin</w:t>
            </w:r>
          </w:p>
        </w:tc>
        <w:tc>
          <w:tcPr>
            <w:tcW w:w="3220" w:type="pct"/>
            <w:tcBorders>
              <w:bottom w:val="single" w:sz="4" w:space="0" w:color="auto"/>
            </w:tcBorders>
            <w:vAlign w:val="bottom"/>
          </w:tcPr>
          <w:p w14:paraId="166B072A" w14:textId="77777777" w:rsidR="00F40CD6" w:rsidRPr="00846B76" w:rsidRDefault="00F40CD6" w:rsidP="0070038B">
            <w:pPr>
              <w:spacing w:before="60"/>
            </w:pPr>
          </w:p>
        </w:tc>
      </w:tr>
      <w:tr w:rsidR="00F40CD6" w:rsidRPr="00846B76" w14:paraId="28E3538E" w14:textId="77777777" w:rsidTr="0070038B">
        <w:tc>
          <w:tcPr>
            <w:tcW w:w="1780" w:type="pct"/>
            <w:vAlign w:val="bottom"/>
          </w:tcPr>
          <w:p w14:paraId="197B2888" w14:textId="77777777" w:rsidR="00F40CD6" w:rsidRPr="00E44533" w:rsidRDefault="00F40CD6" w:rsidP="006C2C6C">
            <w:pPr>
              <w:pStyle w:val="NormalGirinti"/>
              <w:spacing w:before="60"/>
              <w:ind w:left="0"/>
              <w:rPr>
                <w:sz w:val="24"/>
                <w:szCs w:val="24"/>
              </w:rPr>
            </w:pPr>
            <w:r w:rsidRPr="00E622FB">
              <w:rPr>
                <w:sz w:val="24"/>
                <w:szCs w:val="24"/>
              </w:rPr>
              <w:t>Occupation</w:t>
            </w:r>
          </w:p>
        </w:tc>
        <w:tc>
          <w:tcPr>
            <w:tcW w:w="3220" w:type="pct"/>
            <w:tcBorders>
              <w:bottom w:val="single" w:sz="4" w:space="0" w:color="auto"/>
            </w:tcBorders>
            <w:vAlign w:val="bottom"/>
          </w:tcPr>
          <w:p w14:paraId="24CEB430" w14:textId="77777777" w:rsidR="00F40CD6" w:rsidRPr="00846B76" w:rsidRDefault="00F40CD6" w:rsidP="0070038B">
            <w:pPr>
              <w:spacing w:before="60"/>
            </w:pPr>
          </w:p>
        </w:tc>
      </w:tr>
      <w:tr w:rsidR="00F40CD6" w:rsidRPr="00846B76" w14:paraId="18C6F4F7" w14:textId="77777777" w:rsidTr="0070038B">
        <w:tc>
          <w:tcPr>
            <w:tcW w:w="1780" w:type="pct"/>
            <w:vAlign w:val="bottom"/>
          </w:tcPr>
          <w:p w14:paraId="34093851" w14:textId="77777777" w:rsidR="00F40CD6" w:rsidRPr="00E622FB" w:rsidRDefault="00F40CD6" w:rsidP="006C2C6C">
            <w:pPr>
              <w:pStyle w:val="NormalGirinti"/>
              <w:spacing w:before="60"/>
              <w:ind w:left="0"/>
              <w:rPr>
                <w:sz w:val="24"/>
                <w:szCs w:val="24"/>
              </w:rPr>
            </w:pPr>
            <w:bookmarkStart w:id="5" w:name="_Hlk150432770"/>
            <w:r w:rsidRPr="00E622FB">
              <w:rPr>
                <w:sz w:val="24"/>
                <w:szCs w:val="24"/>
              </w:rPr>
              <w:t>Highest Grade Completed</w:t>
            </w:r>
          </w:p>
        </w:tc>
        <w:tc>
          <w:tcPr>
            <w:tcW w:w="3220" w:type="pct"/>
            <w:tcBorders>
              <w:bottom w:val="single" w:sz="4" w:space="0" w:color="auto"/>
            </w:tcBorders>
            <w:vAlign w:val="bottom"/>
          </w:tcPr>
          <w:p w14:paraId="60C24B13" w14:textId="77777777" w:rsidR="00F40CD6" w:rsidRPr="00846B76" w:rsidRDefault="00F40CD6" w:rsidP="0070038B">
            <w:pPr>
              <w:spacing w:before="60"/>
            </w:pPr>
          </w:p>
        </w:tc>
      </w:tr>
      <w:tr w:rsidR="008D6A8F" w:rsidRPr="00846B76" w14:paraId="37AA8516" w14:textId="77777777" w:rsidTr="00EF29D1">
        <w:trPr>
          <w:trHeight w:val="54"/>
        </w:trPr>
        <w:tc>
          <w:tcPr>
            <w:tcW w:w="5000" w:type="pct"/>
            <w:gridSpan w:val="2"/>
            <w:shd w:val="clear" w:color="auto" w:fill="auto"/>
          </w:tcPr>
          <w:p w14:paraId="6AAADB43" w14:textId="77777777" w:rsidR="008D6A8F" w:rsidRPr="00846B76" w:rsidRDefault="008D6A8F" w:rsidP="00EF29D1">
            <w:pPr>
              <w:spacing w:before="60"/>
              <w:rPr>
                <w:rFonts w:asciiTheme="majorHAnsi" w:hAnsiTheme="majorHAnsi"/>
                <w:b/>
                <w:sz w:val="8"/>
              </w:rPr>
            </w:pPr>
          </w:p>
        </w:tc>
      </w:tr>
      <w:bookmarkEnd w:id="5"/>
      <w:tr w:rsidR="008D6A8F" w:rsidRPr="0090596C" w14:paraId="2AC0CDDC" w14:textId="77777777" w:rsidTr="004E6899">
        <w:tc>
          <w:tcPr>
            <w:tcW w:w="5000" w:type="pct"/>
            <w:gridSpan w:val="2"/>
            <w:shd w:val="clear" w:color="auto" w:fill="0F3B59" w:themeFill="accent1" w:themeFillShade="BF"/>
          </w:tcPr>
          <w:p w14:paraId="23C07E7A" w14:textId="5EFDD3C7" w:rsidR="008D6A8F" w:rsidRPr="00E9661F" w:rsidRDefault="008D6A8F" w:rsidP="00EF29D1">
            <w:pPr>
              <w:pStyle w:val="Balk1"/>
              <w:rPr>
                <w:rFonts w:ascii="Xolonium" w:hAnsi="Xolonium"/>
              </w:rPr>
            </w:pPr>
            <w:r w:rsidRPr="00E9661F">
              <w:rPr>
                <w:rFonts w:ascii="Xolonium" w:hAnsi="Xolonium"/>
              </w:rPr>
              <w:t>Early Developmental Information</w:t>
            </w:r>
          </w:p>
        </w:tc>
      </w:tr>
      <w:tr w:rsidR="008D6A8F" w:rsidRPr="00846B76" w14:paraId="217AD53B" w14:textId="77777777" w:rsidTr="00EF29D1">
        <w:tc>
          <w:tcPr>
            <w:tcW w:w="1780" w:type="pct"/>
            <w:vAlign w:val="bottom"/>
          </w:tcPr>
          <w:p w14:paraId="41A64BF6" w14:textId="210B6A07" w:rsidR="008D6A8F" w:rsidRPr="00E44533" w:rsidRDefault="008D6A8F" w:rsidP="00EF29D1">
            <w:pPr>
              <w:pStyle w:val="NormalGirinti"/>
              <w:spacing w:before="60"/>
              <w:ind w:left="0"/>
              <w:rPr>
                <w:sz w:val="24"/>
                <w:szCs w:val="24"/>
              </w:rPr>
            </w:pPr>
            <w:r w:rsidRPr="008D6A8F">
              <w:rPr>
                <w:sz w:val="24"/>
                <w:szCs w:val="24"/>
              </w:rPr>
              <w:t>Gestational Age</w:t>
            </w:r>
          </w:p>
        </w:tc>
        <w:tc>
          <w:tcPr>
            <w:tcW w:w="3220" w:type="pct"/>
            <w:tcBorders>
              <w:bottom w:val="single" w:sz="4" w:space="0" w:color="auto"/>
            </w:tcBorders>
            <w:vAlign w:val="bottom"/>
          </w:tcPr>
          <w:p w14:paraId="23BCEA72" w14:textId="77777777" w:rsidR="008D6A8F" w:rsidRPr="00846B76" w:rsidRDefault="008D6A8F" w:rsidP="00EF29D1">
            <w:pPr>
              <w:spacing w:before="60"/>
            </w:pPr>
          </w:p>
        </w:tc>
      </w:tr>
      <w:tr w:rsidR="008D6A8F" w:rsidRPr="00846B76" w14:paraId="1D248E0A" w14:textId="77777777" w:rsidTr="00EF29D1">
        <w:tc>
          <w:tcPr>
            <w:tcW w:w="1780" w:type="pct"/>
            <w:vAlign w:val="bottom"/>
          </w:tcPr>
          <w:p w14:paraId="00530CA8" w14:textId="38264B50" w:rsidR="008D6A8F" w:rsidRPr="00E44533" w:rsidRDefault="008D6A8F" w:rsidP="00EF29D1">
            <w:pPr>
              <w:pStyle w:val="NormalGirinti"/>
              <w:spacing w:before="60"/>
              <w:ind w:left="0"/>
              <w:rPr>
                <w:sz w:val="24"/>
                <w:szCs w:val="24"/>
              </w:rPr>
            </w:pPr>
            <w:r w:rsidRPr="008D6A8F">
              <w:rPr>
                <w:sz w:val="24"/>
                <w:szCs w:val="24"/>
              </w:rPr>
              <w:t>Birth Weight</w:t>
            </w:r>
          </w:p>
        </w:tc>
        <w:tc>
          <w:tcPr>
            <w:tcW w:w="3220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D1942CE" w14:textId="77777777" w:rsidR="008D6A8F" w:rsidRPr="00846B76" w:rsidRDefault="008D6A8F" w:rsidP="00EF29D1">
            <w:pPr>
              <w:spacing w:before="60"/>
            </w:pPr>
          </w:p>
        </w:tc>
      </w:tr>
      <w:tr w:rsidR="008D6A8F" w:rsidRPr="00846B76" w14:paraId="4E54A795" w14:textId="77777777" w:rsidTr="00EF29D1">
        <w:tc>
          <w:tcPr>
            <w:tcW w:w="1780" w:type="pct"/>
            <w:vAlign w:val="bottom"/>
          </w:tcPr>
          <w:p w14:paraId="1E69D624" w14:textId="3B373E40" w:rsidR="008D6A8F" w:rsidRPr="00E44533" w:rsidRDefault="008D6A8F" w:rsidP="00EF29D1">
            <w:pPr>
              <w:pStyle w:val="NormalGirinti"/>
              <w:spacing w:before="60"/>
              <w:ind w:left="0"/>
              <w:rPr>
                <w:sz w:val="24"/>
                <w:szCs w:val="24"/>
              </w:rPr>
            </w:pPr>
            <w:r w:rsidRPr="008D6A8F">
              <w:rPr>
                <w:sz w:val="24"/>
                <w:szCs w:val="24"/>
              </w:rPr>
              <w:t>Postnatal Difficulties</w:t>
            </w:r>
          </w:p>
        </w:tc>
        <w:tc>
          <w:tcPr>
            <w:tcW w:w="3220" w:type="pct"/>
            <w:tcBorders>
              <w:bottom w:val="single" w:sz="4" w:space="0" w:color="auto"/>
            </w:tcBorders>
            <w:vAlign w:val="bottom"/>
          </w:tcPr>
          <w:p w14:paraId="5D48D65D" w14:textId="77777777" w:rsidR="008D6A8F" w:rsidRPr="00846B76" w:rsidRDefault="008D6A8F" w:rsidP="00EF29D1">
            <w:pPr>
              <w:spacing w:before="60"/>
            </w:pPr>
          </w:p>
        </w:tc>
      </w:tr>
      <w:tr w:rsidR="008D6A8F" w:rsidRPr="00846B76" w14:paraId="38294B43" w14:textId="77777777" w:rsidTr="00EF29D1">
        <w:tc>
          <w:tcPr>
            <w:tcW w:w="1780" w:type="pct"/>
            <w:vAlign w:val="bottom"/>
          </w:tcPr>
          <w:p w14:paraId="20ADCF9B" w14:textId="488A3BE8" w:rsidR="008D6A8F" w:rsidRPr="00E44533" w:rsidRDefault="008D6A8F" w:rsidP="00EF29D1">
            <w:pPr>
              <w:pStyle w:val="NormalGirinti"/>
              <w:spacing w:before="60"/>
              <w:ind w:left="0"/>
              <w:rPr>
                <w:sz w:val="24"/>
                <w:szCs w:val="24"/>
              </w:rPr>
            </w:pPr>
            <w:r w:rsidRPr="008D6A8F">
              <w:rPr>
                <w:sz w:val="24"/>
                <w:szCs w:val="24"/>
              </w:rPr>
              <w:t>Developmental Milestones</w:t>
            </w:r>
          </w:p>
        </w:tc>
        <w:tc>
          <w:tcPr>
            <w:tcW w:w="3220" w:type="pct"/>
            <w:tcBorders>
              <w:bottom w:val="single" w:sz="4" w:space="0" w:color="auto"/>
            </w:tcBorders>
            <w:vAlign w:val="bottom"/>
          </w:tcPr>
          <w:p w14:paraId="470223EE" w14:textId="77777777" w:rsidR="008D6A8F" w:rsidRPr="00846B76" w:rsidRDefault="008D6A8F" w:rsidP="00EF29D1">
            <w:pPr>
              <w:spacing w:before="60"/>
            </w:pPr>
          </w:p>
        </w:tc>
      </w:tr>
      <w:tr w:rsidR="008D6A8F" w:rsidRPr="00846B76" w14:paraId="6045474B" w14:textId="77777777" w:rsidTr="00664957">
        <w:tc>
          <w:tcPr>
            <w:tcW w:w="1780" w:type="pct"/>
            <w:vAlign w:val="bottom"/>
          </w:tcPr>
          <w:p w14:paraId="23390F1A" w14:textId="4B4AB4EB" w:rsidR="008D6A8F" w:rsidRPr="00E44533" w:rsidRDefault="00664957" w:rsidP="00EF29D1">
            <w:pPr>
              <w:pStyle w:val="NormalGirinti"/>
              <w:spacing w:before="60"/>
              <w:ind w:left="0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w:drawing>
                <wp:anchor distT="0" distB="0" distL="114300" distR="114300" simplePos="0" relativeHeight="251658240" behindDoc="1" locked="0" layoutInCell="1" allowOverlap="1" wp14:anchorId="7474CB62" wp14:editId="31E61FC4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40469</wp:posOffset>
                  </wp:positionV>
                  <wp:extent cx="201953" cy="201953"/>
                  <wp:effectExtent l="0" t="0" r="7620" b="7620"/>
                  <wp:wrapTight wrapText="bothSides">
                    <wp:wrapPolygon edited="0">
                      <wp:start x="0" y="0"/>
                      <wp:lineTo x="0" y="20377"/>
                      <wp:lineTo x="20377" y="20377"/>
                      <wp:lineTo x="20377" y="0"/>
                      <wp:lineTo x="0" y="0"/>
                    </wp:wrapPolygon>
                  </wp:wrapTight>
                  <wp:docPr id="1830475465" name="Graphic 1" descr="Stop outli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0475465" name="Graphic 1830475465" descr="Stop outline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953" cy="2019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664957">
              <w:rPr>
                <w:sz w:val="24"/>
                <w:szCs w:val="24"/>
              </w:rPr>
              <w:t>Crawled</w:t>
            </w:r>
          </w:p>
        </w:tc>
        <w:tc>
          <w:tcPr>
            <w:tcW w:w="3220" w:type="pct"/>
            <w:tcBorders>
              <w:bottom w:val="single" w:sz="4" w:space="0" w:color="auto"/>
            </w:tcBorders>
            <w:vAlign w:val="bottom"/>
          </w:tcPr>
          <w:p w14:paraId="5F05100A" w14:textId="77777777" w:rsidR="008D6A8F" w:rsidRPr="00846B76" w:rsidRDefault="008D6A8F" w:rsidP="00EF29D1">
            <w:pPr>
              <w:spacing w:before="60"/>
            </w:pPr>
          </w:p>
        </w:tc>
      </w:tr>
      <w:tr w:rsidR="00664957" w:rsidRPr="00846B76" w14:paraId="58E06DAE" w14:textId="77777777" w:rsidTr="00664957">
        <w:tc>
          <w:tcPr>
            <w:tcW w:w="1780" w:type="pct"/>
            <w:vAlign w:val="bottom"/>
          </w:tcPr>
          <w:p w14:paraId="5EF044D7" w14:textId="0936FAAA" w:rsidR="00664957" w:rsidRPr="00E622FB" w:rsidRDefault="00664957" w:rsidP="00664957">
            <w:pPr>
              <w:pStyle w:val="NormalGirinti"/>
              <w:spacing w:before="60"/>
              <w:ind w:left="283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w:drawing>
                <wp:anchor distT="0" distB="0" distL="114300" distR="114300" simplePos="0" relativeHeight="251660288" behindDoc="1" locked="0" layoutInCell="1" allowOverlap="1" wp14:anchorId="391F804B" wp14:editId="0889846F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40469</wp:posOffset>
                  </wp:positionV>
                  <wp:extent cx="201953" cy="201953"/>
                  <wp:effectExtent l="0" t="0" r="7620" b="7620"/>
                  <wp:wrapTight wrapText="bothSides">
                    <wp:wrapPolygon edited="0">
                      <wp:start x="0" y="0"/>
                      <wp:lineTo x="0" y="20377"/>
                      <wp:lineTo x="20377" y="20377"/>
                      <wp:lineTo x="20377" y="0"/>
                      <wp:lineTo x="0" y="0"/>
                    </wp:wrapPolygon>
                  </wp:wrapTight>
                  <wp:docPr id="250634626" name="Graphic 250634626" descr="Stop outli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0475465" name="Graphic 1830475465" descr="Stop outline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953" cy="2019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664957">
              <w:rPr>
                <w:noProof/>
                <w:sz w:val="24"/>
                <w:szCs w:val="24"/>
              </w:rPr>
              <w:t>Walked</w:t>
            </w:r>
          </w:p>
        </w:tc>
        <w:tc>
          <w:tcPr>
            <w:tcW w:w="3220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28DE6EA" w14:textId="77777777" w:rsidR="00664957" w:rsidRPr="00846B76" w:rsidRDefault="00664957" w:rsidP="00664957">
            <w:pPr>
              <w:spacing w:before="60"/>
            </w:pPr>
          </w:p>
        </w:tc>
      </w:tr>
      <w:tr w:rsidR="00664957" w:rsidRPr="00846B76" w14:paraId="107682A0" w14:textId="77777777" w:rsidTr="00664957">
        <w:tc>
          <w:tcPr>
            <w:tcW w:w="1780" w:type="pct"/>
            <w:vAlign w:val="bottom"/>
          </w:tcPr>
          <w:p w14:paraId="678D5C98" w14:textId="7E545A66" w:rsidR="00664957" w:rsidRDefault="00664957" w:rsidP="00664957">
            <w:pPr>
              <w:pStyle w:val="NormalGirinti"/>
              <w:spacing w:before="60"/>
              <w:ind w:left="283"/>
              <w:rPr>
                <w:noProof/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w:drawing>
                <wp:anchor distT="0" distB="0" distL="114300" distR="114300" simplePos="0" relativeHeight="251662336" behindDoc="1" locked="0" layoutInCell="1" allowOverlap="1" wp14:anchorId="64240E2D" wp14:editId="5640B322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40469</wp:posOffset>
                  </wp:positionV>
                  <wp:extent cx="201953" cy="201953"/>
                  <wp:effectExtent l="0" t="0" r="7620" b="7620"/>
                  <wp:wrapTight wrapText="bothSides">
                    <wp:wrapPolygon edited="0">
                      <wp:start x="0" y="0"/>
                      <wp:lineTo x="0" y="20377"/>
                      <wp:lineTo x="20377" y="20377"/>
                      <wp:lineTo x="20377" y="0"/>
                      <wp:lineTo x="0" y="0"/>
                    </wp:wrapPolygon>
                  </wp:wrapTight>
                  <wp:docPr id="424834820" name="Graphic 424834820" descr="Stop outli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0475465" name="Graphic 1830475465" descr="Stop outline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953" cy="2019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664957">
              <w:rPr>
                <w:noProof/>
                <w:sz w:val="24"/>
                <w:szCs w:val="24"/>
              </w:rPr>
              <w:t>First Words</w:t>
            </w:r>
          </w:p>
        </w:tc>
        <w:tc>
          <w:tcPr>
            <w:tcW w:w="3220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5261168" w14:textId="77777777" w:rsidR="00664957" w:rsidRPr="00846B76" w:rsidRDefault="00664957" w:rsidP="00664957">
            <w:pPr>
              <w:spacing w:before="60"/>
            </w:pPr>
          </w:p>
        </w:tc>
      </w:tr>
      <w:tr w:rsidR="00664957" w:rsidRPr="00846B76" w14:paraId="6DFEDE98" w14:textId="77777777" w:rsidTr="00664957">
        <w:tc>
          <w:tcPr>
            <w:tcW w:w="1780" w:type="pct"/>
            <w:vAlign w:val="bottom"/>
          </w:tcPr>
          <w:p w14:paraId="30210362" w14:textId="058CAE30" w:rsidR="00664957" w:rsidRDefault="00664957" w:rsidP="00664957">
            <w:pPr>
              <w:pStyle w:val="NormalGirinti"/>
              <w:spacing w:before="60"/>
              <w:ind w:left="283"/>
              <w:rPr>
                <w:noProof/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w:drawing>
                <wp:anchor distT="0" distB="0" distL="114300" distR="114300" simplePos="0" relativeHeight="251664384" behindDoc="1" locked="0" layoutInCell="1" allowOverlap="1" wp14:anchorId="7ED61AA4" wp14:editId="76C90B66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40469</wp:posOffset>
                  </wp:positionV>
                  <wp:extent cx="201953" cy="201953"/>
                  <wp:effectExtent l="0" t="0" r="7620" b="7620"/>
                  <wp:wrapTight wrapText="bothSides">
                    <wp:wrapPolygon edited="0">
                      <wp:start x="0" y="0"/>
                      <wp:lineTo x="0" y="20377"/>
                      <wp:lineTo x="20377" y="20377"/>
                      <wp:lineTo x="20377" y="0"/>
                      <wp:lineTo x="0" y="0"/>
                    </wp:wrapPolygon>
                  </wp:wrapTight>
                  <wp:docPr id="1407800295" name="Graphic 1407800295" descr="Stop outli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0475465" name="Graphic 1830475465" descr="Stop outline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953" cy="2019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664957">
              <w:rPr>
                <w:noProof/>
                <w:sz w:val="24"/>
                <w:szCs w:val="24"/>
              </w:rPr>
              <w:t>Phrases</w:t>
            </w:r>
          </w:p>
        </w:tc>
        <w:tc>
          <w:tcPr>
            <w:tcW w:w="3220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D8B8F21" w14:textId="77777777" w:rsidR="00664957" w:rsidRPr="00846B76" w:rsidRDefault="00664957" w:rsidP="00664957">
            <w:pPr>
              <w:spacing w:before="60"/>
            </w:pPr>
          </w:p>
        </w:tc>
      </w:tr>
      <w:tr w:rsidR="00664957" w:rsidRPr="00846B76" w14:paraId="6876E9E8" w14:textId="77777777" w:rsidTr="00664957">
        <w:tc>
          <w:tcPr>
            <w:tcW w:w="1780" w:type="pct"/>
            <w:vAlign w:val="bottom"/>
          </w:tcPr>
          <w:p w14:paraId="12C1B166" w14:textId="1C0A0A19" w:rsidR="00664957" w:rsidRDefault="00664957" w:rsidP="00664957">
            <w:pPr>
              <w:pStyle w:val="NormalGirinti"/>
              <w:spacing w:before="60"/>
              <w:ind w:left="283"/>
              <w:rPr>
                <w:noProof/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w:drawing>
                <wp:anchor distT="0" distB="0" distL="114300" distR="114300" simplePos="0" relativeHeight="251666432" behindDoc="1" locked="0" layoutInCell="1" allowOverlap="1" wp14:anchorId="13BCA953" wp14:editId="47B89CEF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40469</wp:posOffset>
                  </wp:positionV>
                  <wp:extent cx="201953" cy="201953"/>
                  <wp:effectExtent l="0" t="0" r="7620" b="7620"/>
                  <wp:wrapTight wrapText="bothSides">
                    <wp:wrapPolygon edited="0">
                      <wp:start x="0" y="0"/>
                      <wp:lineTo x="0" y="20377"/>
                      <wp:lineTo x="20377" y="20377"/>
                      <wp:lineTo x="20377" y="0"/>
                      <wp:lineTo x="0" y="0"/>
                    </wp:wrapPolygon>
                  </wp:wrapTight>
                  <wp:docPr id="1028354282" name="Graphic 1028354282" descr="Stop outli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0475465" name="Graphic 1830475465" descr="Stop outline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953" cy="2019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664957">
              <w:rPr>
                <w:noProof/>
                <w:sz w:val="24"/>
                <w:szCs w:val="24"/>
              </w:rPr>
              <w:t>Toilet Trained</w:t>
            </w:r>
          </w:p>
        </w:tc>
        <w:tc>
          <w:tcPr>
            <w:tcW w:w="3220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BBF6448" w14:textId="77777777" w:rsidR="00664957" w:rsidRPr="00846B76" w:rsidRDefault="00664957" w:rsidP="00664957">
            <w:pPr>
              <w:spacing w:before="60"/>
            </w:pPr>
          </w:p>
        </w:tc>
      </w:tr>
      <w:tr w:rsidR="00664957" w:rsidRPr="00846B76" w14:paraId="593738C7" w14:textId="77777777" w:rsidTr="00664957">
        <w:tc>
          <w:tcPr>
            <w:tcW w:w="1780" w:type="pct"/>
            <w:vAlign w:val="bottom"/>
          </w:tcPr>
          <w:p w14:paraId="14D7ADAC" w14:textId="5BDB75DD" w:rsidR="00664957" w:rsidRDefault="00664957" w:rsidP="00664957">
            <w:pPr>
              <w:pStyle w:val="NormalGirinti"/>
              <w:spacing w:before="60"/>
              <w:ind w:left="283"/>
              <w:rPr>
                <w:noProof/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w:drawing>
                <wp:anchor distT="0" distB="0" distL="114300" distR="114300" simplePos="0" relativeHeight="251668480" behindDoc="1" locked="0" layoutInCell="1" allowOverlap="1" wp14:anchorId="2D98380E" wp14:editId="43AB4D53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40469</wp:posOffset>
                  </wp:positionV>
                  <wp:extent cx="201953" cy="201953"/>
                  <wp:effectExtent l="0" t="0" r="7620" b="7620"/>
                  <wp:wrapTight wrapText="bothSides">
                    <wp:wrapPolygon edited="0">
                      <wp:start x="0" y="0"/>
                      <wp:lineTo x="0" y="20377"/>
                      <wp:lineTo x="20377" y="20377"/>
                      <wp:lineTo x="20377" y="0"/>
                      <wp:lineTo x="0" y="0"/>
                    </wp:wrapPolygon>
                  </wp:wrapTight>
                  <wp:docPr id="393907547" name="Graphic 393907547" descr="Stop outli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0475465" name="Graphic 1830475465" descr="Stop outline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953" cy="2019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664957">
              <w:rPr>
                <w:noProof/>
                <w:sz w:val="24"/>
                <w:szCs w:val="24"/>
              </w:rPr>
              <w:t>Bedwetting</w:t>
            </w:r>
          </w:p>
        </w:tc>
        <w:tc>
          <w:tcPr>
            <w:tcW w:w="3220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12E531C" w14:textId="77777777" w:rsidR="00664957" w:rsidRPr="00846B76" w:rsidRDefault="00664957" w:rsidP="00664957">
            <w:pPr>
              <w:spacing w:before="60"/>
            </w:pPr>
          </w:p>
        </w:tc>
      </w:tr>
      <w:tr w:rsidR="00664957" w:rsidRPr="00846B76" w14:paraId="11DB8A8F" w14:textId="77777777" w:rsidTr="00EF29D1">
        <w:trPr>
          <w:trHeight w:val="54"/>
        </w:trPr>
        <w:tc>
          <w:tcPr>
            <w:tcW w:w="5000" w:type="pct"/>
            <w:gridSpan w:val="2"/>
            <w:shd w:val="clear" w:color="auto" w:fill="auto"/>
          </w:tcPr>
          <w:p w14:paraId="3B464540" w14:textId="77777777" w:rsidR="00664957" w:rsidRPr="00846B76" w:rsidRDefault="00664957" w:rsidP="00EF29D1">
            <w:pPr>
              <w:spacing w:before="60"/>
              <w:rPr>
                <w:rFonts w:asciiTheme="majorHAnsi" w:hAnsiTheme="majorHAnsi"/>
                <w:b/>
                <w:sz w:val="8"/>
              </w:rPr>
            </w:pPr>
          </w:p>
        </w:tc>
      </w:tr>
      <w:tr w:rsidR="00664957" w:rsidRPr="0090596C" w14:paraId="19766994" w14:textId="77777777" w:rsidTr="004E6899">
        <w:tc>
          <w:tcPr>
            <w:tcW w:w="5000" w:type="pct"/>
            <w:gridSpan w:val="2"/>
            <w:shd w:val="clear" w:color="auto" w:fill="0F3B59" w:themeFill="accent1" w:themeFillShade="BF"/>
          </w:tcPr>
          <w:p w14:paraId="2E5F4F6A" w14:textId="4C2BACC5" w:rsidR="00664957" w:rsidRPr="00E9661F" w:rsidRDefault="00664957" w:rsidP="00EF29D1">
            <w:pPr>
              <w:pStyle w:val="Balk1"/>
              <w:rPr>
                <w:rFonts w:ascii="Xolonium" w:hAnsi="Xolonium"/>
              </w:rPr>
            </w:pPr>
            <w:r w:rsidRPr="00E9661F">
              <w:rPr>
                <w:rFonts w:ascii="Xolonium" w:hAnsi="Xolonium"/>
              </w:rPr>
              <w:t>Medical/Mental Health Information</w:t>
            </w:r>
          </w:p>
        </w:tc>
      </w:tr>
      <w:tr w:rsidR="002A334E" w:rsidRPr="00846B76" w14:paraId="50E1D0BA" w14:textId="77777777" w:rsidTr="006C2C6C">
        <w:tc>
          <w:tcPr>
            <w:tcW w:w="1780" w:type="pct"/>
            <w:vMerge w:val="restart"/>
            <w:tcBorders>
              <w:bottom w:val="single" w:sz="4" w:space="0" w:color="auto"/>
            </w:tcBorders>
            <w:vAlign w:val="center"/>
          </w:tcPr>
          <w:p w14:paraId="6EBD24F6" w14:textId="5B59AABB" w:rsidR="002A334E" w:rsidRPr="00E44533" w:rsidRDefault="002A334E" w:rsidP="007238D6">
            <w:pPr>
              <w:pStyle w:val="NormalGirinti"/>
              <w:spacing w:before="60"/>
              <w:ind w:left="0"/>
              <w:rPr>
                <w:sz w:val="24"/>
                <w:szCs w:val="24"/>
              </w:rPr>
            </w:pPr>
            <w:r w:rsidRPr="007238D6">
              <w:rPr>
                <w:sz w:val="24"/>
                <w:szCs w:val="24"/>
              </w:rPr>
              <w:t>Any relevant medical conditions, medications, or allergies</w:t>
            </w:r>
          </w:p>
        </w:tc>
        <w:tc>
          <w:tcPr>
            <w:tcW w:w="3220" w:type="pct"/>
            <w:tcBorders>
              <w:bottom w:val="single" w:sz="4" w:space="0" w:color="auto"/>
            </w:tcBorders>
            <w:vAlign w:val="bottom"/>
          </w:tcPr>
          <w:p w14:paraId="693FD52B" w14:textId="77777777" w:rsidR="002A334E" w:rsidRPr="00846B76" w:rsidRDefault="002A334E" w:rsidP="00EF29D1">
            <w:pPr>
              <w:spacing w:before="60"/>
            </w:pPr>
          </w:p>
        </w:tc>
      </w:tr>
      <w:tr w:rsidR="002A334E" w:rsidRPr="00846B76" w14:paraId="22DB6C0C" w14:textId="77777777" w:rsidTr="006C2C6C">
        <w:tc>
          <w:tcPr>
            <w:tcW w:w="1780" w:type="pct"/>
            <w:vMerge/>
            <w:tcBorders>
              <w:bottom w:val="single" w:sz="4" w:space="0" w:color="auto"/>
            </w:tcBorders>
            <w:vAlign w:val="center"/>
          </w:tcPr>
          <w:p w14:paraId="02113DF3" w14:textId="6A6E80B3" w:rsidR="002A334E" w:rsidRPr="00E44533" w:rsidRDefault="002A334E" w:rsidP="007238D6">
            <w:pPr>
              <w:pStyle w:val="NormalGirinti"/>
              <w:spacing w:before="60"/>
              <w:ind w:left="0"/>
              <w:rPr>
                <w:sz w:val="24"/>
                <w:szCs w:val="24"/>
              </w:rPr>
            </w:pPr>
          </w:p>
        </w:tc>
        <w:tc>
          <w:tcPr>
            <w:tcW w:w="3220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A82469A" w14:textId="77777777" w:rsidR="002A334E" w:rsidRPr="00846B76" w:rsidRDefault="002A334E" w:rsidP="00EF29D1">
            <w:pPr>
              <w:spacing w:before="60"/>
            </w:pPr>
          </w:p>
        </w:tc>
      </w:tr>
      <w:tr w:rsidR="002A334E" w:rsidRPr="00846B76" w14:paraId="16B4E8C9" w14:textId="77777777" w:rsidTr="006C2C6C">
        <w:tc>
          <w:tcPr>
            <w:tcW w:w="1780" w:type="pct"/>
            <w:vMerge/>
            <w:tcBorders>
              <w:bottom w:val="single" w:sz="4" w:space="0" w:color="auto"/>
            </w:tcBorders>
            <w:vAlign w:val="center"/>
          </w:tcPr>
          <w:p w14:paraId="171B3E7B" w14:textId="77777777" w:rsidR="002A334E" w:rsidRPr="00E44533" w:rsidRDefault="002A334E" w:rsidP="007238D6">
            <w:pPr>
              <w:pStyle w:val="NormalGirinti"/>
              <w:spacing w:before="60"/>
              <w:ind w:left="0"/>
              <w:rPr>
                <w:sz w:val="24"/>
                <w:szCs w:val="24"/>
              </w:rPr>
            </w:pPr>
          </w:p>
        </w:tc>
        <w:tc>
          <w:tcPr>
            <w:tcW w:w="3220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B38A23E" w14:textId="77777777" w:rsidR="002A334E" w:rsidRPr="00846B76" w:rsidRDefault="002A334E" w:rsidP="00EF29D1">
            <w:pPr>
              <w:spacing w:before="60"/>
            </w:pPr>
          </w:p>
        </w:tc>
      </w:tr>
      <w:tr w:rsidR="002A334E" w:rsidRPr="00846B76" w14:paraId="00F706F7" w14:textId="77777777" w:rsidTr="006C2C6C">
        <w:tc>
          <w:tcPr>
            <w:tcW w:w="1780" w:type="pct"/>
            <w:vMerge w:val="restar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6CCDAA1" w14:textId="6498C9FD" w:rsidR="002A334E" w:rsidRPr="00E44533" w:rsidRDefault="002A334E" w:rsidP="007238D6">
            <w:pPr>
              <w:pStyle w:val="NormalGirinti"/>
              <w:spacing w:before="60"/>
              <w:ind w:left="0"/>
              <w:rPr>
                <w:sz w:val="24"/>
                <w:szCs w:val="24"/>
              </w:rPr>
            </w:pPr>
            <w:r w:rsidRPr="007238D6">
              <w:rPr>
                <w:sz w:val="24"/>
                <w:szCs w:val="24"/>
              </w:rPr>
              <w:t>Previous or current mental health services or diagnoses</w:t>
            </w:r>
          </w:p>
        </w:tc>
        <w:tc>
          <w:tcPr>
            <w:tcW w:w="3220" w:type="pct"/>
            <w:tcBorders>
              <w:bottom w:val="single" w:sz="4" w:space="0" w:color="auto"/>
            </w:tcBorders>
            <w:vAlign w:val="bottom"/>
          </w:tcPr>
          <w:p w14:paraId="0BEC3D44" w14:textId="77777777" w:rsidR="002A334E" w:rsidRPr="00846B76" w:rsidRDefault="002A334E" w:rsidP="00EF29D1">
            <w:pPr>
              <w:spacing w:before="60"/>
            </w:pPr>
          </w:p>
        </w:tc>
      </w:tr>
      <w:tr w:rsidR="002A334E" w:rsidRPr="00846B76" w14:paraId="5078782B" w14:textId="77777777" w:rsidTr="006C2C6C">
        <w:tc>
          <w:tcPr>
            <w:tcW w:w="1780" w:type="pct"/>
            <w:vMerge/>
            <w:tcBorders>
              <w:bottom w:val="single" w:sz="4" w:space="0" w:color="auto"/>
            </w:tcBorders>
            <w:vAlign w:val="center"/>
          </w:tcPr>
          <w:p w14:paraId="1FD2DA1E" w14:textId="766D94DD" w:rsidR="002A334E" w:rsidRPr="00E44533" w:rsidRDefault="002A334E" w:rsidP="007238D6">
            <w:pPr>
              <w:pStyle w:val="NormalGirinti"/>
              <w:spacing w:before="60"/>
              <w:ind w:left="0"/>
              <w:rPr>
                <w:sz w:val="24"/>
                <w:szCs w:val="24"/>
              </w:rPr>
            </w:pPr>
          </w:p>
        </w:tc>
        <w:tc>
          <w:tcPr>
            <w:tcW w:w="3220" w:type="pct"/>
            <w:tcBorders>
              <w:bottom w:val="single" w:sz="4" w:space="0" w:color="auto"/>
            </w:tcBorders>
            <w:vAlign w:val="bottom"/>
          </w:tcPr>
          <w:p w14:paraId="77068710" w14:textId="77777777" w:rsidR="002A334E" w:rsidRPr="00846B76" w:rsidRDefault="002A334E" w:rsidP="00EF29D1">
            <w:pPr>
              <w:spacing w:before="60"/>
            </w:pPr>
          </w:p>
        </w:tc>
      </w:tr>
      <w:tr w:rsidR="002A334E" w:rsidRPr="00846B76" w14:paraId="539F8E89" w14:textId="77777777" w:rsidTr="006C2C6C">
        <w:tc>
          <w:tcPr>
            <w:tcW w:w="1780" w:type="pct"/>
            <w:vMerge/>
            <w:tcBorders>
              <w:bottom w:val="single" w:sz="4" w:space="0" w:color="auto"/>
            </w:tcBorders>
            <w:vAlign w:val="center"/>
          </w:tcPr>
          <w:p w14:paraId="216B9E13" w14:textId="77777777" w:rsidR="002A334E" w:rsidRPr="00E44533" w:rsidRDefault="002A334E" w:rsidP="007238D6">
            <w:pPr>
              <w:pStyle w:val="NormalGirinti"/>
              <w:spacing w:before="60"/>
              <w:ind w:left="0"/>
              <w:rPr>
                <w:sz w:val="24"/>
                <w:szCs w:val="24"/>
              </w:rPr>
            </w:pPr>
          </w:p>
        </w:tc>
        <w:tc>
          <w:tcPr>
            <w:tcW w:w="3220" w:type="pct"/>
            <w:tcBorders>
              <w:bottom w:val="single" w:sz="4" w:space="0" w:color="auto"/>
            </w:tcBorders>
            <w:vAlign w:val="bottom"/>
          </w:tcPr>
          <w:p w14:paraId="389BFF57" w14:textId="77777777" w:rsidR="002A334E" w:rsidRPr="00846B76" w:rsidRDefault="002A334E" w:rsidP="00EF29D1">
            <w:pPr>
              <w:spacing w:before="60"/>
            </w:pPr>
          </w:p>
        </w:tc>
      </w:tr>
      <w:tr w:rsidR="002A334E" w:rsidRPr="00846B76" w14:paraId="118FD394" w14:textId="77777777" w:rsidTr="006C2C6C">
        <w:tc>
          <w:tcPr>
            <w:tcW w:w="1780" w:type="pct"/>
            <w:vMerge w:val="restar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FEC4772" w14:textId="4022B2A2" w:rsidR="002A334E" w:rsidRDefault="002A334E" w:rsidP="007238D6">
            <w:pPr>
              <w:pStyle w:val="NormalGirinti"/>
              <w:spacing w:before="60"/>
              <w:ind w:left="0"/>
              <w:rPr>
                <w:noProof/>
                <w:sz w:val="24"/>
                <w:szCs w:val="24"/>
              </w:rPr>
            </w:pPr>
            <w:r w:rsidRPr="007238D6">
              <w:rPr>
                <w:noProof/>
                <w:sz w:val="24"/>
                <w:szCs w:val="24"/>
              </w:rPr>
              <w:t>Any significant life events or changes that may have impacted the client</w:t>
            </w:r>
          </w:p>
        </w:tc>
        <w:tc>
          <w:tcPr>
            <w:tcW w:w="3220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67DC232" w14:textId="77777777" w:rsidR="002A334E" w:rsidRPr="00846B76" w:rsidRDefault="002A334E" w:rsidP="00664957">
            <w:pPr>
              <w:spacing w:before="60"/>
            </w:pPr>
          </w:p>
        </w:tc>
      </w:tr>
      <w:tr w:rsidR="002A334E" w:rsidRPr="00846B76" w14:paraId="39787B2D" w14:textId="77777777" w:rsidTr="006C2C6C">
        <w:tc>
          <w:tcPr>
            <w:tcW w:w="1780" w:type="pct"/>
            <w:vMerge/>
            <w:tcBorders>
              <w:bottom w:val="single" w:sz="4" w:space="0" w:color="auto"/>
            </w:tcBorders>
            <w:vAlign w:val="bottom"/>
          </w:tcPr>
          <w:p w14:paraId="4D3575C8" w14:textId="77777777" w:rsidR="002A334E" w:rsidRDefault="002A334E" w:rsidP="00664957">
            <w:pPr>
              <w:pStyle w:val="NormalGirinti"/>
              <w:spacing w:before="60"/>
              <w:ind w:left="283"/>
              <w:rPr>
                <w:noProof/>
                <w:sz w:val="24"/>
                <w:szCs w:val="24"/>
              </w:rPr>
            </w:pPr>
          </w:p>
        </w:tc>
        <w:tc>
          <w:tcPr>
            <w:tcW w:w="3220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6F4694D" w14:textId="77777777" w:rsidR="002A334E" w:rsidRPr="00846B76" w:rsidRDefault="002A334E" w:rsidP="00664957">
            <w:pPr>
              <w:spacing w:before="60"/>
            </w:pPr>
          </w:p>
        </w:tc>
      </w:tr>
      <w:tr w:rsidR="002A334E" w:rsidRPr="00846B76" w14:paraId="64B02841" w14:textId="77777777" w:rsidTr="00BC5AF6">
        <w:tc>
          <w:tcPr>
            <w:tcW w:w="1780" w:type="pct"/>
            <w:vMerge/>
            <w:vAlign w:val="bottom"/>
          </w:tcPr>
          <w:p w14:paraId="56C5D68E" w14:textId="77777777" w:rsidR="002A334E" w:rsidRDefault="002A334E" w:rsidP="00664957">
            <w:pPr>
              <w:pStyle w:val="NormalGirinti"/>
              <w:spacing w:before="60"/>
              <w:ind w:left="283"/>
              <w:rPr>
                <w:noProof/>
                <w:sz w:val="24"/>
                <w:szCs w:val="24"/>
              </w:rPr>
            </w:pPr>
          </w:p>
        </w:tc>
        <w:tc>
          <w:tcPr>
            <w:tcW w:w="3220" w:type="pct"/>
            <w:tcBorders>
              <w:top w:val="single" w:sz="4" w:space="0" w:color="auto"/>
            </w:tcBorders>
            <w:vAlign w:val="bottom"/>
          </w:tcPr>
          <w:p w14:paraId="7EC4F321" w14:textId="77777777" w:rsidR="002A334E" w:rsidRPr="00846B76" w:rsidRDefault="002A334E" w:rsidP="00664957">
            <w:pPr>
              <w:spacing w:before="60"/>
            </w:pPr>
          </w:p>
        </w:tc>
      </w:tr>
      <w:tr w:rsidR="0082302E" w:rsidRPr="00846B76" w14:paraId="1FE02F33" w14:textId="77777777" w:rsidTr="00BC5AF6">
        <w:tc>
          <w:tcPr>
            <w:tcW w:w="5000" w:type="pct"/>
            <w:gridSpan w:val="2"/>
            <w:vAlign w:val="bottom"/>
          </w:tcPr>
          <w:p w14:paraId="70379872" w14:textId="40E11BF9" w:rsidR="0082302E" w:rsidRPr="00846B76" w:rsidRDefault="0082302E" w:rsidP="00664957">
            <w:pPr>
              <w:spacing w:before="60"/>
            </w:pPr>
            <w:r>
              <w:lastRenderedPageBreak/>
              <w:t>Difficulties/ Impairments</w:t>
            </w:r>
          </w:p>
        </w:tc>
      </w:tr>
      <w:tr w:rsidR="0082302E" w:rsidRPr="00846B76" w14:paraId="3C82CEBE" w14:textId="77777777" w:rsidTr="00BC5AF6">
        <w:tc>
          <w:tcPr>
            <w:tcW w:w="1780" w:type="pct"/>
            <w:vAlign w:val="bottom"/>
          </w:tcPr>
          <w:p w14:paraId="2CDA93A2" w14:textId="49EF2D87" w:rsidR="0082302E" w:rsidRDefault="0082302E" w:rsidP="0082302E">
            <w:pPr>
              <w:pStyle w:val="NormalGirinti"/>
              <w:spacing w:before="60"/>
              <w:ind w:left="283"/>
              <w:rPr>
                <w:noProof/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w:drawing>
                <wp:anchor distT="0" distB="0" distL="114300" distR="114300" simplePos="0" relativeHeight="251670528" behindDoc="1" locked="0" layoutInCell="1" allowOverlap="1" wp14:anchorId="4323513A" wp14:editId="3CEFFECE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40469</wp:posOffset>
                  </wp:positionV>
                  <wp:extent cx="201953" cy="201953"/>
                  <wp:effectExtent l="0" t="0" r="7620" b="7620"/>
                  <wp:wrapTight wrapText="bothSides">
                    <wp:wrapPolygon edited="0">
                      <wp:start x="0" y="0"/>
                      <wp:lineTo x="0" y="20377"/>
                      <wp:lineTo x="20377" y="20377"/>
                      <wp:lineTo x="20377" y="0"/>
                      <wp:lineTo x="0" y="0"/>
                    </wp:wrapPolygon>
                  </wp:wrapTight>
                  <wp:docPr id="71378255" name="Graphic 71378255" descr="Stop outli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0475465" name="Graphic 1830475465" descr="Stop outline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953" cy="2019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82302E">
              <w:rPr>
                <w:noProof/>
                <w:sz w:val="24"/>
                <w:szCs w:val="24"/>
              </w:rPr>
              <w:t>Vision</w:t>
            </w:r>
          </w:p>
        </w:tc>
        <w:tc>
          <w:tcPr>
            <w:tcW w:w="3220" w:type="pct"/>
            <w:tcBorders>
              <w:bottom w:val="single" w:sz="4" w:space="0" w:color="auto"/>
            </w:tcBorders>
            <w:vAlign w:val="bottom"/>
          </w:tcPr>
          <w:p w14:paraId="585E80DF" w14:textId="77777777" w:rsidR="0082302E" w:rsidRPr="00846B76" w:rsidRDefault="0082302E" w:rsidP="0082302E">
            <w:pPr>
              <w:spacing w:before="60"/>
            </w:pPr>
          </w:p>
        </w:tc>
      </w:tr>
      <w:tr w:rsidR="0082302E" w:rsidRPr="00846B76" w14:paraId="2FB19F2E" w14:textId="77777777" w:rsidTr="00BC5AF6">
        <w:tc>
          <w:tcPr>
            <w:tcW w:w="1780" w:type="pct"/>
            <w:vAlign w:val="bottom"/>
          </w:tcPr>
          <w:p w14:paraId="7102EDCE" w14:textId="6DBC7676" w:rsidR="0082302E" w:rsidRDefault="0082302E" w:rsidP="0082302E">
            <w:pPr>
              <w:pStyle w:val="NormalGirinti"/>
              <w:spacing w:before="60"/>
              <w:ind w:left="283"/>
              <w:rPr>
                <w:noProof/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w:drawing>
                <wp:anchor distT="0" distB="0" distL="114300" distR="114300" simplePos="0" relativeHeight="251671552" behindDoc="1" locked="0" layoutInCell="1" allowOverlap="1" wp14:anchorId="1488F957" wp14:editId="65D22B8F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40469</wp:posOffset>
                  </wp:positionV>
                  <wp:extent cx="201953" cy="201953"/>
                  <wp:effectExtent l="0" t="0" r="7620" b="7620"/>
                  <wp:wrapTight wrapText="bothSides">
                    <wp:wrapPolygon edited="0">
                      <wp:start x="0" y="0"/>
                      <wp:lineTo x="0" y="20377"/>
                      <wp:lineTo x="20377" y="20377"/>
                      <wp:lineTo x="20377" y="0"/>
                      <wp:lineTo x="0" y="0"/>
                    </wp:wrapPolygon>
                  </wp:wrapTight>
                  <wp:docPr id="593504840" name="Graphic 593504840" descr="Stop outli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0475465" name="Graphic 1830475465" descr="Stop outline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953" cy="2019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82302E">
              <w:rPr>
                <w:noProof/>
                <w:sz w:val="24"/>
                <w:szCs w:val="24"/>
              </w:rPr>
              <w:t>Wears Glasses</w:t>
            </w:r>
          </w:p>
        </w:tc>
        <w:tc>
          <w:tcPr>
            <w:tcW w:w="3220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869D8DF" w14:textId="77777777" w:rsidR="0082302E" w:rsidRPr="00846B76" w:rsidRDefault="0082302E" w:rsidP="0082302E">
            <w:pPr>
              <w:spacing w:before="60"/>
            </w:pPr>
          </w:p>
        </w:tc>
      </w:tr>
      <w:tr w:rsidR="0082302E" w:rsidRPr="00846B76" w14:paraId="42410196" w14:textId="77777777" w:rsidTr="00BC5AF6">
        <w:tc>
          <w:tcPr>
            <w:tcW w:w="1780" w:type="pct"/>
            <w:vAlign w:val="bottom"/>
          </w:tcPr>
          <w:p w14:paraId="2EC85C5F" w14:textId="75424549" w:rsidR="0082302E" w:rsidRDefault="0082302E" w:rsidP="0082302E">
            <w:pPr>
              <w:pStyle w:val="NormalGirinti"/>
              <w:spacing w:before="60"/>
              <w:ind w:left="283"/>
              <w:rPr>
                <w:noProof/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w:drawing>
                <wp:anchor distT="0" distB="0" distL="114300" distR="114300" simplePos="0" relativeHeight="251672576" behindDoc="1" locked="0" layoutInCell="1" allowOverlap="1" wp14:anchorId="76CEFFD1" wp14:editId="7E38E337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40469</wp:posOffset>
                  </wp:positionV>
                  <wp:extent cx="201953" cy="201953"/>
                  <wp:effectExtent l="0" t="0" r="7620" b="7620"/>
                  <wp:wrapTight wrapText="bothSides">
                    <wp:wrapPolygon edited="0">
                      <wp:start x="0" y="0"/>
                      <wp:lineTo x="0" y="20377"/>
                      <wp:lineTo x="20377" y="20377"/>
                      <wp:lineTo x="20377" y="0"/>
                      <wp:lineTo x="0" y="0"/>
                    </wp:wrapPolygon>
                  </wp:wrapTight>
                  <wp:docPr id="1227332312" name="Graphic 1227332312" descr="Stop outli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0475465" name="Graphic 1830475465" descr="Stop outline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953" cy="2019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82302E">
              <w:rPr>
                <w:noProof/>
                <w:sz w:val="24"/>
                <w:szCs w:val="24"/>
              </w:rPr>
              <w:t>Hearing</w:t>
            </w:r>
          </w:p>
        </w:tc>
        <w:tc>
          <w:tcPr>
            <w:tcW w:w="3220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78C73BD" w14:textId="77777777" w:rsidR="0082302E" w:rsidRPr="00846B76" w:rsidRDefault="0082302E" w:rsidP="0082302E">
            <w:pPr>
              <w:spacing w:before="60"/>
            </w:pPr>
          </w:p>
        </w:tc>
      </w:tr>
      <w:tr w:rsidR="0082302E" w:rsidRPr="00846B76" w14:paraId="755CFA1E" w14:textId="77777777" w:rsidTr="00BC5AF6">
        <w:tc>
          <w:tcPr>
            <w:tcW w:w="1780" w:type="pct"/>
            <w:vAlign w:val="bottom"/>
          </w:tcPr>
          <w:p w14:paraId="4EC2CCA7" w14:textId="6B4C846F" w:rsidR="0082302E" w:rsidRDefault="0082302E" w:rsidP="0082302E">
            <w:pPr>
              <w:pStyle w:val="NormalGirinti"/>
              <w:spacing w:before="60"/>
              <w:ind w:left="283"/>
              <w:rPr>
                <w:noProof/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w:drawing>
                <wp:anchor distT="0" distB="0" distL="114300" distR="114300" simplePos="0" relativeHeight="251673600" behindDoc="1" locked="0" layoutInCell="1" allowOverlap="1" wp14:anchorId="56854A79" wp14:editId="5286DC85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40469</wp:posOffset>
                  </wp:positionV>
                  <wp:extent cx="201953" cy="201953"/>
                  <wp:effectExtent l="0" t="0" r="7620" b="7620"/>
                  <wp:wrapTight wrapText="bothSides">
                    <wp:wrapPolygon edited="0">
                      <wp:start x="0" y="0"/>
                      <wp:lineTo x="0" y="20377"/>
                      <wp:lineTo x="20377" y="20377"/>
                      <wp:lineTo x="20377" y="0"/>
                      <wp:lineTo x="0" y="0"/>
                    </wp:wrapPolygon>
                  </wp:wrapTight>
                  <wp:docPr id="2081050900" name="Graphic 2081050900" descr="Stop outli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0475465" name="Graphic 1830475465" descr="Stop outline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953" cy="2019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82302E">
              <w:rPr>
                <w:noProof/>
                <w:sz w:val="24"/>
                <w:szCs w:val="24"/>
              </w:rPr>
              <w:t>Speech Language</w:t>
            </w:r>
          </w:p>
        </w:tc>
        <w:tc>
          <w:tcPr>
            <w:tcW w:w="3220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2320E58" w14:textId="77777777" w:rsidR="0082302E" w:rsidRPr="00846B76" w:rsidRDefault="0082302E" w:rsidP="0082302E">
            <w:pPr>
              <w:spacing w:before="60"/>
            </w:pPr>
          </w:p>
        </w:tc>
      </w:tr>
      <w:tr w:rsidR="0082302E" w:rsidRPr="00846B76" w14:paraId="0CF6A99C" w14:textId="77777777" w:rsidTr="00BC5AF6">
        <w:tc>
          <w:tcPr>
            <w:tcW w:w="1780" w:type="pct"/>
            <w:vAlign w:val="bottom"/>
          </w:tcPr>
          <w:p w14:paraId="77299D22" w14:textId="526CCFFD" w:rsidR="0082302E" w:rsidRDefault="0082302E" w:rsidP="0082302E">
            <w:pPr>
              <w:pStyle w:val="NormalGirinti"/>
              <w:spacing w:before="60"/>
              <w:ind w:left="283"/>
              <w:rPr>
                <w:noProof/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w:drawing>
                <wp:anchor distT="0" distB="0" distL="114300" distR="114300" simplePos="0" relativeHeight="251674624" behindDoc="1" locked="0" layoutInCell="1" allowOverlap="1" wp14:anchorId="2FF4AB3B" wp14:editId="5859BFA3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40469</wp:posOffset>
                  </wp:positionV>
                  <wp:extent cx="201953" cy="201953"/>
                  <wp:effectExtent l="0" t="0" r="7620" b="7620"/>
                  <wp:wrapTight wrapText="bothSides">
                    <wp:wrapPolygon edited="0">
                      <wp:start x="0" y="0"/>
                      <wp:lineTo x="0" y="20377"/>
                      <wp:lineTo x="20377" y="20377"/>
                      <wp:lineTo x="20377" y="0"/>
                      <wp:lineTo x="0" y="0"/>
                    </wp:wrapPolygon>
                  </wp:wrapTight>
                  <wp:docPr id="1188083251" name="Graphic 1188083251" descr="Stop outli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0475465" name="Graphic 1830475465" descr="Stop outline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953" cy="2019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82302E">
              <w:rPr>
                <w:noProof/>
                <w:sz w:val="24"/>
                <w:szCs w:val="24"/>
              </w:rPr>
              <w:t>Sleep</w:t>
            </w:r>
          </w:p>
        </w:tc>
        <w:tc>
          <w:tcPr>
            <w:tcW w:w="3220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27E28FA" w14:textId="77777777" w:rsidR="0082302E" w:rsidRPr="00846B76" w:rsidRDefault="0082302E" w:rsidP="0082302E">
            <w:pPr>
              <w:spacing w:before="60"/>
            </w:pPr>
          </w:p>
        </w:tc>
      </w:tr>
      <w:tr w:rsidR="0082302E" w:rsidRPr="00846B76" w14:paraId="2A5B2895" w14:textId="77777777" w:rsidTr="00872B1C">
        <w:trPr>
          <w:trHeight w:val="283"/>
        </w:trPr>
        <w:tc>
          <w:tcPr>
            <w:tcW w:w="1780" w:type="pct"/>
            <w:vAlign w:val="bottom"/>
          </w:tcPr>
          <w:p w14:paraId="50296FF4" w14:textId="360BC206" w:rsidR="0082302E" w:rsidRDefault="0082302E" w:rsidP="0082302E">
            <w:pPr>
              <w:pStyle w:val="NormalGirinti"/>
              <w:spacing w:before="60"/>
              <w:ind w:left="283"/>
              <w:rPr>
                <w:noProof/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w:drawing>
                <wp:anchor distT="0" distB="0" distL="114300" distR="114300" simplePos="0" relativeHeight="251675648" behindDoc="1" locked="0" layoutInCell="1" allowOverlap="1" wp14:anchorId="11FBE839" wp14:editId="08088955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40469</wp:posOffset>
                  </wp:positionV>
                  <wp:extent cx="201953" cy="201953"/>
                  <wp:effectExtent l="0" t="0" r="7620" b="7620"/>
                  <wp:wrapTight wrapText="bothSides">
                    <wp:wrapPolygon edited="0">
                      <wp:start x="0" y="0"/>
                      <wp:lineTo x="0" y="20377"/>
                      <wp:lineTo x="20377" y="20377"/>
                      <wp:lineTo x="20377" y="0"/>
                      <wp:lineTo x="0" y="0"/>
                    </wp:wrapPolygon>
                  </wp:wrapTight>
                  <wp:docPr id="1593940029" name="Graphic 1593940029" descr="Stop outli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0475465" name="Graphic 1830475465" descr="Stop outline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953" cy="2019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82302E">
              <w:rPr>
                <w:noProof/>
                <w:sz w:val="24"/>
                <w:szCs w:val="24"/>
              </w:rPr>
              <w:t>Eating</w:t>
            </w:r>
          </w:p>
        </w:tc>
        <w:tc>
          <w:tcPr>
            <w:tcW w:w="3220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0B8BDED" w14:textId="77777777" w:rsidR="0082302E" w:rsidRPr="00846B76" w:rsidRDefault="0082302E" w:rsidP="0082302E">
            <w:pPr>
              <w:spacing w:before="60"/>
            </w:pPr>
          </w:p>
        </w:tc>
      </w:tr>
      <w:tr w:rsidR="00872B1C" w:rsidRPr="00846B76" w14:paraId="6A58E7D9" w14:textId="77777777" w:rsidTr="00EF29D1">
        <w:trPr>
          <w:trHeight w:val="54"/>
        </w:trPr>
        <w:tc>
          <w:tcPr>
            <w:tcW w:w="5000" w:type="pct"/>
            <w:gridSpan w:val="2"/>
            <w:shd w:val="clear" w:color="auto" w:fill="auto"/>
          </w:tcPr>
          <w:p w14:paraId="3243B3E3" w14:textId="77777777" w:rsidR="00872B1C" w:rsidRPr="00846B76" w:rsidRDefault="00872B1C" w:rsidP="00EF29D1">
            <w:pPr>
              <w:spacing w:before="60"/>
              <w:rPr>
                <w:rFonts w:asciiTheme="majorHAnsi" w:hAnsiTheme="majorHAnsi"/>
                <w:b/>
                <w:sz w:val="8"/>
              </w:rPr>
            </w:pPr>
            <w:bookmarkStart w:id="6" w:name="_Hlk150432816"/>
          </w:p>
        </w:tc>
      </w:tr>
      <w:tr w:rsidR="00872B1C" w:rsidRPr="00846B76" w14:paraId="70910D4A" w14:textId="77777777" w:rsidTr="0082302E">
        <w:tc>
          <w:tcPr>
            <w:tcW w:w="5000" w:type="pct"/>
            <w:gridSpan w:val="2"/>
            <w:vAlign w:val="bottom"/>
          </w:tcPr>
          <w:p w14:paraId="0F0FEA02" w14:textId="1863AF92" w:rsidR="00872B1C" w:rsidRPr="00846B76" w:rsidRDefault="00872B1C" w:rsidP="00872B1C">
            <w:pPr>
              <w:spacing w:before="60"/>
            </w:pPr>
            <w:r w:rsidRPr="0082302E">
              <w:t>Family History of Medical/Mental Health/Learning Problems</w:t>
            </w:r>
          </w:p>
        </w:tc>
      </w:tr>
      <w:tr w:rsidR="00872B1C" w:rsidRPr="00846B76" w14:paraId="27A64FFF" w14:textId="77777777" w:rsidTr="0082302E">
        <w:tc>
          <w:tcPr>
            <w:tcW w:w="1780" w:type="pct"/>
            <w:tcBorders>
              <w:bottom w:val="single" w:sz="4" w:space="0" w:color="auto"/>
            </w:tcBorders>
            <w:vAlign w:val="bottom"/>
          </w:tcPr>
          <w:p w14:paraId="26487DC8" w14:textId="77777777" w:rsidR="00872B1C" w:rsidRDefault="00872B1C" w:rsidP="00872B1C">
            <w:pPr>
              <w:pStyle w:val="NormalGirinti"/>
              <w:spacing w:before="60"/>
              <w:ind w:left="283"/>
              <w:rPr>
                <w:noProof/>
                <w:sz w:val="24"/>
                <w:szCs w:val="24"/>
              </w:rPr>
            </w:pPr>
          </w:p>
        </w:tc>
        <w:tc>
          <w:tcPr>
            <w:tcW w:w="3220" w:type="pct"/>
            <w:tcBorders>
              <w:bottom w:val="single" w:sz="4" w:space="0" w:color="auto"/>
            </w:tcBorders>
            <w:vAlign w:val="bottom"/>
          </w:tcPr>
          <w:p w14:paraId="460E24CB" w14:textId="77777777" w:rsidR="00872B1C" w:rsidRPr="00846B76" w:rsidRDefault="00872B1C" w:rsidP="00872B1C">
            <w:pPr>
              <w:spacing w:before="60"/>
            </w:pPr>
          </w:p>
        </w:tc>
      </w:tr>
      <w:tr w:rsidR="00872B1C" w:rsidRPr="00846B76" w14:paraId="39645A8E" w14:textId="77777777" w:rsidTr="0082302E">
        <w:tc>
          <w:tcPr>
            <w:tcW w:w="1780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2F998DA" w14:textId="77777777" w:rsidR="00872B1C" w:rsidRDefault="00872B1C" w:rsidP="00872B1C">
            <w:pPr>
              <w:pStyle w:val="NormalGirinti"/>
              <w:spacing w:before="60"/>
              <w:ind w:left="283"/>
              <w:rPr>
                <w:noProof/>
                <w:sz w:val="24"/>
                <w:szCs w:val="24"/>
              </w:rPr>
            </w:pPr>
          </w:p>
        </w:tc>
        <w:tc>
          <w:tcPr>
            <w:tcW w:w="3220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C699420" w14:textId="77777777" w:rsidR="00872B1C" w:rsidRPr="00846B76" w:rsidRDefault="00872B1C" w:rsidP="00872B1C">
            <w:pPr>
              <w:spacing w:before="60"/>
            </w:pPr>
          </w:p>
        </w:tc>
      </w:tr>
      <w:tr w:rsidR="00872B1C" w:rsidRPr="00846B76" w14:paraId="16EB90E4" w14:textId="77777777" w:rsidTr="0082302E">
        <w:tc>
          <w:tcPr>
            <w:tcW w:w="1780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E0B4012" w14:textId="77777777" w:rsidR="00872B1C" w:rsidRDefault="00872B1C" w:rsidP="00872B1C">
            <w:pPr>
              <w:pStyle w:val="NormalGirinti"/>
              <w:spacing w:before="60"/>
              <w:ind w:left="283"/>
              <w:rPr>
                <w:noProof/>
                <w:sz w:val="24"/>
                <w:szCs w:val="24"/>
              </w:rPr>
            </w:pPr>
          </w:p>
        </w:tc>
        <w:tc>
          <w:tcPr>
            <w:tcW w:w="3220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0A5E269" w14:textId="77777777" w:rsidR="00872B1C" w:rsidRPr="00846B76" w:rsidRDefault="00872B1C" w:rsidP="00872B1C">
            <w:pPr>
              <w:spacing w:before="60"/>
            </w:pPr>
          </w:p>
        </w:tc>
      </w:tr>
      <w:tr w:rsidR="00872B1C" w:rsidRPr="00846B76" w14:paraId="136F125F" w14:textId="77777777" w:rsidTr="0082302E">
        <w:tc>
          <w:tcPr>
            <w:tcW w:w="1780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648FC9A" w14:textId="77777777" w:rsidR="00872B1C" w:rsidRDefault="00872B1C" w:rsidP="00872B1C">
            <w:pPr>
              <w:pStyle w:val="NormalGirinti"/>
              <w:spacing w:before="60"/>
              <w:ind w:left="283"/>
              <w:rPr>
                <w:noProof/>
                <w:sz w:val="24"/>
                <w:szCs w:val="24"/>
              </w:rPr>
            </w:pPr>
          </w:p>
        </w:tc>
        <w:tc>
          <w:tcPr>
            <w:tcW w:w="3220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90F8505" w14:textId="77777777" w:rsidR="00872B1C" w:rsidRPr="00846B76" w:rsidRDefault="00872B1C" w:rsidP="00872B1C">
            <w:pPr>
              <w:spacing w:before="60"/>
            </w:pPr>
          </w:p>
        </w:tc>
      </w:tr>
      <w:tr w:rsidR="00872B1C" w:rsidRPr="00846B76" w14:paraId="7D9B55D2" w14:textId="77777777" w:rsidTr="0082302E">
        <w:tc>
          <w:tcPr>
            <w:tcW w:w="1780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2D42B9D" w14:textId="77777777" w:rsidR="00872B1C" w:rsidRDefault="00872B1C" w:rsidP="00872B1C">
            <w:pPr>
              <w:pStyle w:val="NormalGirinti"/>
              <w:spacing w:before="60"/>
              <w:ind w:left="283"/>
              <w:rPr>
                <w:noProof/>
                <w:sz w:val="24"/>
                <w:szCs w:val="24"/>
              </w:rPr>
            </w:pPr>
          </w:p>
        </w:tc>
        <w:tc>
          <w:tcPr>
            <w:tcW w:w="3220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099F6BC" w14:textId="77777777" w:rsidR="00872B1C" w:rsidRPr="00846B76" w:rsidRDefault="00872B1C" w:rsidP="00872B1C">
            <w:pPr>
              <w:spacing w:before="60"/>
            </w:pPr>
          </w:p>
        </w:tc>
      </w:tr>
      <w:tr w:rsidR="00872B1C" w:rsidRPr="00846B76" w14:paraId="2D7215F5" w14:textId="77777777" w:rsidTr="00EF29D1">
        <w:trPr>
          <w:trHeight w:val="54"/>
        </w:trPr>
        <w:tc>
          <w:tcPr>
            <w:tcW w:w="5000" w:type="pct"/>
            <w:gridSpan w:val="2"/>
            <w:shd w:val="clear" w:color="auto" w:fill="auto"/>
          </w:tcPr>
          <w:p w14:paraId="38D3B922" w14:textId="77777777" w:rsidR="00872B1C" w:rsidRPr="00846B76" w:rsidRDefault="00872B1C" w:rsidP="00EF29D1">
            <w:pPr>
              <w:spacing w:before="60"/>
              <w:rPr>
                <w:rFonts w:asciiTheme="majorHAnsi" w:hAnsiTheme="majorHAnsi"/>
                <w:b/>
                <w:sz w:val="8"/>
              </w:rPr>
            </w:pPr>
            <w:bookmarkStart w:id="7" w:name="_Hlk150432856"/>
            <w:bookmarkEnd w:id="4"/>
            <w:bookmarkEnd w:id="6"/>
          </w:p>
        </w:tc>
      </w:tr>
      <w:tr w:rsidR="00872B1C" w:rsidRPr="00846B76" w14:paraId="6AB05C7E" w14:textId="77777777" w:rsidTr="00EF29D1">
        <w:tc>
          <w:tcPr>
            <w:tcW w:w="5000" w:type="pct"/>
            <w:gridSpan w:val="2"/>
            <w:vAlign w:val="bottom"/>
          </w:tcPr>
          <w:p w14:paraId="0CC13239" w14:textId="587006FB" w:rsidR="00872B1C" w:rsidRPr="00846B76" w:rsidRDefault="00872B1C" w:rsidP="00EF29D1">
            <w:pPr>
              <w:spacing w:before="60"/>
            </w:pPr>
            <w:r w:rsidRPr="00872B1C">
              <w:t>Describe client’s overall behavior at home</w:t>
            </w:r>
          </w:p>
        </w:tc>
      </w:tr>
      <w:tr w:rsidR="00872B1C" w:rsidRPr="00846B76" w14:paraId="4D401CE3" w14:textId="77777777" w:rsidTr="00EF29D1">
        <w:tc>
          <w:tcPr>
            <w:tcW w:w="1780" w:type="pct"/>
            <w:tcBorders>
              <w:bottom w:val="single" w:sz="4" w:space="0" w:color="auto"/>
            </w:tcBorders>
            <w:vAlign w:val="bottom"/>
          </w:tcPr>
          <w:p w14:paraId="0AD938ED" w14:textId="77777777" w:rsidR="00872B1C" w:rsidRDefault="00872B1C" w:rsidP="00EF29D1">
            <w:pPr>
              <w:pStyle w:val="NormalGirinti"/>
              <w:spacing w:before="60"/>
              <w:ind w:left="283"/>
              <w:rPr>
                <w:noProof/>
                <w:sz w:val="24"/>
                <w:szCs w:val="24"/>
              </w:rPr>
            </w:pPr>
          </w:p>
        </w:tc>
        <w:tc>
          <w:tcPr>
            <w:tcW w:w="3220" w:type="pct"/>
            <w:tcBorders>
              <w:bottom w:val="single" w:sz="4" w:space="0" w:color="auto"/>
            </w:tcBorders>
            <w:vAlign w:val="bottom"/>
          </w:tcPr>
          <w:p w14:paraId="4A6985D5" w14:textId="77777777" w:rsidR="00872B1C" w:rsidRPr="00846B76" w:rsidRDefault="00872B1C" w:rsidP="00EF29D1">
            <w:pPr>
              <w:spacing w:before="60"/>
            </w:pPr>
          </w:p>
        </w:tc>
      </w:tr>
      <w:tr w:rsidR="00872B1C" w:rsidRPr="00846B76" w14:paraId="7F794CBD" w14:textId="77777777" w:rsidTr="00EF29D1">
        <w:tc>
          <w:tcPr>
            <w:tcW w:w="1780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FA10882" w14:textId="77777777" w:rsidR="00872B1C" w:rsidRDefault="00872B1C" w:rsidP="00EF29D1">
            <w:pPr>
              <w:pStyle w:val="NormalGirinti"/>
              <w:spacing w:before="60"/>
              <w:ind w:left="283"/>
              <w:rPr>
                <w:noProof/>
                <w:sz w:val="24"/>
                <w:szCs w:val="24"/>
              </w:rPr>
            </w:pPr>
          </w:p>
        </w:tc>
        <w:tc>
          <w:tcPr>
            <w:tcW w:w="3220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FD0271C" w14:textId="77777777" w:rsidR="00872B1C" w:rsidRPr="00846B76" w:rsidRDefault="00872B1C" w:rsidP="00EF29D1">
            <w:pPr>
              <w:spacing w:before="60"/>
            </w:pPr>
          </w:p>
        </w:tc>
      </w:tr>
      <w:tr w:rsidR="00872B1C" w:rsidRPr="00846B76" w14:paraId="3E718189" w14:textId="77777777" w:rsidTr="00EF29D1">
        <w:tc>
          <w:tcPr>
            <w:tcW w:w="1780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B81DA41" w14:textId="77777777" w:rsidR="00872B1C" w:rsidRDefault="00872B1C" w:rsidP="00EF29D1">
            <w:pPr>
              <w:pStyle w:val="NormalGirinti"/>
              <w:spacing w:before="60"/>
              <w:ind w:left="283"/>
              <w:rPr>
                <w:noProof/>
                <w:sz w:val="24"/>
                <w:szCs w:val="24"/>
              </w:rPr>
            </w:pPr>
          </w:p>
        </w:tc>
        <w:tc>
          <w:tcPr>
            <w:tcW w:w="3220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F9EE985" w14:textId="77777777" w:rsidR="00872B1C" w:rsidRPr="00846B76" w:rsidRDefault="00872B1C" w:rsidP="00EF29D1">
            <w:pPr>
              <w:spacing w:before="60"/>
            </w:pPr>
          </w:p>
        </w:tc>
      </w:tr>
      <w:tr w:rsidR="00872B1C" w:rsidRPr="00846B76" w14:paraId="59451706" w14:textId="77777777" w:rsidTr="00EF29D1">
        <w:tc>
          <w:tcPr>
            <w:tcW w:w="1780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B211C58" w14:textId="77777777" w:rsidR="00872B1C" w:rsidRDefault="00872B1C" w:rsidP="00EF29D1">
            <w:pPr>
              <w:pStyle w:val="NormalGirinti"/>
              <w:spacing w:before="60"/>
              <w:ind w:left="283"/>
              <w:rPr>
                <w:noProof/>
                <w:sz w:val="24"/>
                <w:szCs w:val="24"/>
              </w:rPr>
            </w:pPr>
          </w:p>
        </w:tc>
        <w:tc>
          <w:tcPr>
            <w:tcW w:w="3220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0495B6C" w14:textId="77777777" w:rsidR="00872B1C" w:rsidRPr="00846B76" w:rsidRDefault="00872B1C" w:rsidP="00EF29D1">
            <w:pPr>
              <w:spacing w:before="60"/>
            </w:pPr>
          </w:p>
        </w:tc>
      </w:tr>
      <w:tr w:rsidR="00872B1C" w:rsidRPr="00846B76" w14:paraId="7D97F8C4" w14:textId="77777777" w:rsidTr="00EF29D1">
        <w:tc>
          <w:tcPr>
            <w:tcW w:w="1780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1C0FD2C" w14:textId="77777777" w:rsidR="00872B1C" w:rsidRDefault="00872B1C" w:rsidP="00EF29D1">
            <w:pPr>
              <w:pStyle w:val="NormalGirinti"/>
              <w:spacing w:before="60"/>
              <w:ind w:left="283"/>
              <w:rPr>
                <w:noProof/>
                <w:sz w:val="24"/>
                <w:szCs w:val="24"/>
              </w:rPr>
            </w:pPr>
          </w:p>
        </w:tc>
        <w:tc>
          <w:tcPr>
            <w:tcW w:w="3220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3BD3B48" w14:textId="77777777" w:rsidR="00872B1C" w:rsidRPr="00846B76" w:rsidRDefault="00872B1C" w:rsidP="00EF29D1">
            <w:pPr>
              <w:spacing w:before="60"/>
            </w:pPr>
          </w:p>
        </w:tc>
      </w:tr>
      <w:tr w:rsidR="00872B1C" w:rsidRPr="00846B76" w14:paraId="3330FA64" w14:textId="77777777" w:rsidTr="00EF29D1">
        <w:trPr>
          <w:trHeight w:val="54"/>
        </w:trPr>
        <w:tc>
          <w:tcPr>
            <w:tcW w:w="5000" w:type="pct"/>
            <w:gridSpan w:val="2"/>
            <w:shd w:val="clear" w:color="auto" w:fill="auto"/>
          </w:tcPr>
          <w:p w14:paraId="66E9D22D" w14:textId="77777777" w:rsidR="00872B1C" w:rsidRPr="00846B76" w:rsidRDefault="00872B1C" w:rsidP="00EF29D1">
            <w:pPr>
              <w:spacing w:before="60"/>
              <w:rPr>
                <w:rFonts w:asciiTheme="majorHAnsi" w:hAnsiTheme="majorHAnsi"/>
                <w:b/>
                <w:sz w:val="8"/>
              </w:rPr>
            </w:pPr>
            <w:bookmarkStart w:id="8" w:name="_Hlk150432893"/>
            <w:bookmarkEnd w:id="7"/>
          </w:p>
        </w:tc>
      </w:tr>
      <w:tr w:rsidR="00872B1C" w:rsidRPr="00846B76" w14:paraId="72DB2F3E" w14:textId="77777777" w:rsidTr="00EF29D1">
        <w:tc>
          <w:tcPr>
            <w:tcW w:w="5000" w:type="pct"/>
            <w:gridSpan w:val="2"/>
            <w:vAlign w:val="bottom"/>
          </w:tcPr>
          <w:p w14:paraId="79029355" w14:textId="148A40FB" w:rsidR="00872B1C" w:rsidRPr="00846B76" w:rsidRDefault="00872B1C" w:rsidP="00EF29D1">
            <w:pPr>
              <w:spacing w:before="60"/>
            </w:pPr>
            <w:r w:rsidRPr="00872B1C">
              <w:t>Describe client’s behavior with parents, siblings, and peers</w:t>
            </w:r>
          </w:p>
        </w:tc>
      </w:tr>
      <w:tr w:rsidR="00872B1C" w:rsidRPr="00846B76" w14:paraId="6D61E617" w14:textId="77777777" w:rsidTr="00EF29D1">
        <w:tc>
          <w:tcPr>
            <w:tcW w:w="1780" w:type="pct"/>
            <w:tcBorders>
              <w:bottom w:val="single" w:sz="4" w:space="0" w:color="auto"/>
            </w:tcBorders>
            <w:vAlign w:val="bottom"/>
          </w:tcPr>
          <w:p w14:paraId="5DB05808" w14:textId="77777777" w:rsidR="00872B1C" w:rsidRDefault="00872B1C" w:rsidP="00EF29D1">
            <w:pPr>
              <w:pStyle w:val="NormalGirinti"/>
              <w:spacing w:before="60"/>
              <w:ind w:left="283"/>
              <w:rPr>
                <w:noProof/>
                <w:sz w:val="24"/>
                <w:szCs w:val="24"/>
              </w:rPr>
            </w:pPr>
          </w:p>
        </w:tc>
        <w:tc>
          <w:tcPr>
            <w:tcW w:w="3220" w:type="pct"/>
            <w:tcBorders>
              <w:bottom w:val="single" w:sz="4" w:space="0" w:color="auto"/>
            </w:tcBorders>
            <w:vAlign w:val="bottom"/>
          </w:tcPr>
          <w:p w14:paraId="512E0425" w14:textId="77777777" w:rsidR="00872B1C" w:rsidRPr="00846B76" w:rsidRDefault="00872B1C" w:rsidP="00EF29D1">
            <w:pPr>
              <w:spacing w:before="60"/>
            </w:pPr>
          </w:p>
        </w:tc>
      </w:tr>
      <w:tr w:rsidR="00872B1C" w:rsidRPr="00846B76" w14:paraId="152B2C8E" w14:textId="77777777" w:rsidTr="00EF29D1">
        <w:tc>
          <w:tcPr>
            <w:tcW w:w="1780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FC4FAB6" w14:textId="77777777" w:rsidR="00872B1C" w:rsidRDefault="00872B1C" w:rsidP="00EF29D1">
            <w:pPr>
              <w:pStyle w:val="NormalGirinti"/>
              <w:spacing w:before="60"/>
              <w:ind w:left="283"/>
              <w:rPr>
                <w:noProof/>
                <w:sz w:val="24"/>
                <w:szCs w:val="24"/>
              </w:rPr>
            </w:pPr>
          </w:p>
        </w:tc>
        <w:tc>
          <w:tcPr>
            <w:tcW w:w="3220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2D309C9" w14:textId="77777777" w:rsidR="00872B1C" w:rsidRPr="00846B76" w:rsidRDefault="00872B1C" w:rsidP="00EF29D1">
            <w:pPr>
              <w:spacing w:before="60"/>
            </w:pPr>
          </w:p>
        </w:tc>
      </w:tr>
      <w:tr w:rsidR="00872B1C" w:rsidRPr="00846B76" w14:paraId="5AD0F20F" w14:textId="77777777" w:rsidTr="00EF29D1">
        <w:tc>
          <w:tcPr>
            <w:tcW w:w="1780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458F078" w14:textId="77777777" w:rsidR="00872B1C" w:rsidRDefault="00872B1C" w:rsidP="00EF29D1">
            <w:pPr>
              <w:pStyle w:val="NormalGirinti"/>
              <w:spacing w:before="60"/>
              <w:ind w:left="283"/>
              <w:rPr>
                <w:noProof/>
                <w:sz w:val="24"/>
                <w:szCs w:val="24"/>
              </w:rPr>
            </w:pPr>
          </w:p>
        </w:tc>
        <w:tc>
          <w:tcPr>
            <w:tcW w:w="3220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30DFDDD" w14:textId="77777777" w:rsidR="00872B1C" w:rsidRPr="00846B76" w:rsidRDefault="00872B1C" w:rsidP="00EF29D1">
            <w:pPr>
              <w:spacing w:before="60"/>
            </w:pPr>
          </w:p>
        </w:tc>
      </w:tr>
      <w:tr w:rsidR="00872B1C" w:rsidRPr="00846B76" w14:paraId="55DBDBDA" w14:textId="77777777" w:rsidTr="00EF29D1">
        <w:tc>
          <w:tcPr>
            <w:tcW w:w="1780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2B3CE11" w14:textId="77777777" w:rsidR="00872B1C" w:rsidRDefault="00872B1C" w:rsidP="00EF29D1">
            <w:pPr>
              <w:pStyle w:val="NormalGirinti"/>
              <w:spacing w:before="60"/>
              <w:ind w:left="283"/>
              <w:rPr>
                <w:noProof/>
                <w:sz w:val="24"/>
                <w:szCs w:val="24"/>
              </w:rPr>
            </w:pPr>
          </w:p>
        </w:tc>
        <w:tc>
          <w:tcPr>
            <w:tcW w:w="3220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6F526BD" w14:textId="77777777" w:rsidR="00872B1C" w:rsidRPr="00846B76" w:rsidRDefault="00872B1C" w:rsidP="00EF29D1">
            <w:pPr>
              <w:spacing w:before="60"/>
            </w:pPr>
          </w:p>
        </w:tc>
      </w:tr>
      <w:bookmarkEnd w:id="8"/>
      <w:tr w:rsidR="00872B1C" w:rsidRPr="00846B76" w14:paraId="4BC295C5" w14:textId="77777777" w:rsidTr="00EF29D1">
        <w:trPr>
          <w:trHeight w:val="54"/>
        </w:trPr>
        <w:tc>
          <w:tcPr>
            <w:tcW w:w="5000" w:type="pct"/>
            <w:gridSpan w:val="2"/>
            <w:shd w:val="clear" w:color="auto" w:fill="auto"/>
          </w:tcPr>
          <w:p w14:paraId="342D5FD7" w14:textId="77777777" w:rsidR="00872B1C" w:rsidRPr="00846B76" w:rsidRDefault="00872B1C" w:rsidP="00EF29D1">
            <w:pPr>
              <w:spacing w:before="60"/>
              <w:rPr>
                <w:rFonts w:asciiTheme="majorHAnsi" w:hAnsiTheme="majorHAnsi"/>
                <w:b/>
                <w:sz w:val="8"/>
              </w:rPr>
            </w:pPr>
          </w:p>
        </w:tc>
      </w:tr>
      <w:tr w:rsidR="00872B1C" w:rsidRPr="00846B76" w14:paraId="1126B5AF" w14:textId="77777777" w:rsidTr="00EF29D1">
        <w:tc>
          <w:tcPr>
            <w:tcW w:w="5000" w:type="pct"/>
            <w:gridSpan w:val="2"/>
            <w:vAlign w:val="bottom"/>
          </w:tcPr>
          <w:p w14:paraId="02F8782B" w14:textId="7511160C" w:rsidR="00872B1C" w:rsidRPr="00846B76" w:rsidRDefault="00872B1C" w:rsidP="00EF29D1">
            <w:pPr>
              <w:spacing w:before="60"/>
            </w:pPr>
            <w:r w:rsidRPr="00872B1C">
              <w:t xml:space="preserve">What are </w:t>
            </w:r>
            <w:proofErr w:type="gramStart"/>
            <w:r w:rsidRPr="00872B1C">
              <w:t>clients</w:t>
            </w:r>
            <w:proofErr w:type="gramEnd"/>
            <w:r w:rsidRPr="00872B1C">
              <w:t xml:space="preserve"> strengths/interest/hobbies</w:t>
            </w:r>
          </w:p>
        </w:tc>
      </w:tr>
      <w:tr w:rsidR="00872B1C" w:rsidRPr="00846B76" w14:paraId="3434E950" w14:textId="77777777" w:rsidTr="00EF29D1">
        <w:tc>
          <w:tcPr>
            <w:tcW w:w="1780" w:type="pct"/>
            <w:tcBorders>
              <w:bottom w:val="single" w:sz="4" w:space="0" w:color="auto"/>
            </w:tcBorders>
            <w:vAlign w:val="bottom"/>
          </w:tcPr>
          <w:p w14:paraId="1514A690" w14:textId="77777777" w:rsidR="00872B1C" w:rsidRDefault="00872B1C" w:rsidP="00EF29D1">
            <w:pPr>
              <w:pStyle w:val="NormalGirinti"/>
              <w:spacing w:before="60"/>
              <w:ind w:left="283"/>
              <w:rPr>
                <w:noProof/>
                <w:sz w:val="24"/>
                <w:szCs w:val="24"/>
              </w:rPr>
            </w:pPr>
          </w:p>
        </w:tc>
        <w:tc>
          <w:tcPr>
            <w:tcW w:w="3220" w:type="pct"/>
            <w:tcBorders>
              <w:bottom w:val="single" w:sz="4" w:space="0" w:color="auto"/>
            </w:tcBorders>
            <w:vAlign w:val="bottom"/>
          </w:tcPr>
          <w:p w14:paraId="54469E54" w14:textId="77777777" w:rsidR="00872B1C" w:rsidRPr="00846B76" w:rsidRDefault="00872B1C" w:rsidP="00EF29D1">
            <w:pPr>
              <w:spacing w:before="60"/>
            </w:pPr>
          </w:p>
        </w:tc>
      </w:tr>
      <w:tr w:rsidR="00872B1C" w:rsidRPr="00846B76" w14:paraId="5618C6D4" w14:textId="77777777" w:rsidTr="00EF29D1">
        <w:tc>
          <w:tcPr>
            <w:tcW w:w="1780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CE77202" w14:textId="77777777" w:rsidR="00872B1C" w:rsidRDefault="00872B1C" w:rsidP="00EF29D1">
            <w:pPr>
              <w:pStyle w:val="NormalGirinti"/>
              <w:spacing w:before="60"/>
              <w:ind w:left="283"/>
              <w:rPr>
                <w:noProof/>
                <w:sz w:val="24"/>
                <w:szCs w:val="24"/>
              </w:rPr>
            </w:pPr>
          </w:p>
        </w:tc>
        <w:tc>
          <w:tcPr>
            <w:tcW w:w="3220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60DAFAA" w14:textId="77777777" w:rsidR="00872B1C" w:rsidRPr="00846B76" w:rsidRDefault="00872B1C" w:rsidP="00EF29D1">
            <w:pPr>
              <w:spacing w:before="60"/>
            </w:pPr>
          </w:p>
        </w:tc>
      </w:tr>
      <w:tr w:rsidR="00872B1C" w:rsidRPr="00846B76" w14:paraId="3E876E9E" w14:textId="77777777" w:rsidTr="00EF29D1">
        <w:tc>
          <w:tcPr>
            <w:tcW w:w="1780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F908417" w14:textId="77777777" w:rsidR="00872B1C" w:rsidRDefault="00872B1C" w:rsidP="00EF29D1">
            <w:pPr>
              <w:pStyle w:val="NormalGirinti"/>
              <w:spacing w:before="60"/>
              <w:ind w:left="283"/>
              <w:rPr>
                <w:noProof/>
                <w:sz w:val="24"/>
                <w:szCs w:val="24"/>
              </w:rPr>
            </w:pPr>
          </w:p>
        </w:tc>
        <w:tc>
          <w:tcPr>
            <w:tcW w:w="3220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6282E5D" w14:textId="77777777" w:rsidR="00872B1C" w:rsidRPr="00846B76" w:rsidRDefault="00872B1C" w:rsidP="00EF29D1">
            <w:pPr>
              <w:spacing w:before="60"/>
            </w:pPr>
          </w:p>
        </w:tc>
      </w:tr>
      <w:tr w:rsidR="00872B1C" w:rsidRPr="00846B76" w14:paraId="7A5389E7" w14:textId="77777777" w:rsidTr="00EF29D1">
        <w:tc>
          <w:tcPr>
            <w:tcW w:w="1780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CD22923" w14:textId="77777777" w:rsidR="00872B1C" w:rsidRDefault="00872B1C" w:rsidP="00EF29D1">
            <w:pPr>
              <w:pStyle w:val="NormalGirinti"/>
              <w:spacing w:before="60"/>
              <w:ind w:left="283"/>
              <w:rPr>
                <w:noProof/>
                <w:sz w:val="24"/>
                <w:szCs w:val="24"/>
              </w:rPr>
            </w:pPr>
          </w:p>
        </w:tc>
        <w:tc>
          <w:tcPr>
            <w:tcW w:w="3220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580D40B" w14:textId="77777777" w:rsidR="00872B1C" w:rsidRPr="00846B76" w:rsidRDefault="00872B1C" w:rsidP="00EF29D1">
            <w:pPr>
              <w:spacing w:before="60"/>
            </w:pPr>
          </w:p>
        </w:tc>
      </w:tr>
      <w:tr w:rsidR="002B0A1B" w:rsidRPr="00846B76" w14:paraId="73449BD8" w14:textId="77777777" w:rsidTr="00EF29D1">
        <w:trPr>
          <w:trHeight w:val="54"/>
        </w:trPr>
        <w:tc>
          <w:tcPr>
            <w:tcW w:w="5000" w:type="pct"/>
            <w:gridSpan w:val="2"/>
            <w:shd w:val="clear" w:color="auto" w:fill="auto"/>
          </w:tcPr>
          <w:p w14:paraId="7061CEBA" w14:textId="77777777" w:rsidR="002B0A1B" w:rsidRPr="00846B76" w:rsidRDefault="002B0A1B" w:rsidP="00EF29D1">
            <w:pPr>
              <w:spacing w:before="60"/>
              <w:rPr>
                <w:rFonts w:asciiTheme="majorHAnsi" w:hAnsiTheme="majorHAnsi"/>
                <w:b/>
                <w:sz w:val="8"/>
              </w:rPr>
            </w:pPr>
          </w:p>
        </w:tc>
      </w:tr>
      <w:tr w:rsidR="002B0A1B" w:rsidRPr="0090596C" w14:paraId="028C351D" w14:textId="77777777" w:rsidTr="004E6899">
        <w:tc>
          <w:tcPr>
            <w:tcW w:w="5000" w:type="pct"/>
            <w:gridSpan w:val="2"/>
            <w:shd w:val="clear" w:color="auto" w:fill="0F3B59" w:themeFill="accent1" w:themeFillShade="BF"/>
          </w:tcPr>
          <w:p w14:paraId="2A1BAB6D" w14:textId="597CA32F" w:rsidR="002B0A1B" w:rsidRPr="00E9661F" w:rsidRDefault="002B0A1B" w:rsidP="00EF29D1">
            <w:pPr>
              <w:pStyle w:val="Balk1"/>
              <w:rPr>
                <w:rFonts w:ascii="Xolonium" w:hAnsi="Xolonium"/>
              </w:rPr>
            </w:pPr>
            <w:r w:rsidRPr="00E9661F">
              <w:rPr>
                <w:rFonts w:ascii="Xolonium" w:hAnsi="Xolonium"/>
              </w:rPr>
              <w:lastRenderedPageBreak/>
              <w:t>Traumatic Events/Psychological Stressors</w:t>
            </w:r>
          </w:p>
        </w:tc>
      </w:tr>
      <w:tr w:rsidR="002B0A1B" w:rsidRPr="00846B76" w14:paraId="0BC07642" w14:textId="77777777" w:rsidTr="002B0A1B">
        <w:tc>
          <w:tcPr>
            <w:tcW w:w="5000" w:type="pct"/>
            <w:gridSpan w:val="2"/>
            <w:vAlign w:val="bottom"/>
          </w:tcPr>
          <w:p w14:paraId="087F03C6" w14:textId="18D855A5" w:rsidR="00E224AA" w:rsidRPr="00E224AA" w:rsidRDefault="002B0A1B" w:rsidP="00E224AA">
            <w:pPr>
              <w:spacing w:before="60"/>
            </w:pPr>
            <w:r w:rsidRPr="00E224AA">
              <w:t>Has client been exposed to/affected by</w:t>
            </w:r>
          </w:p>
        </w:tc>
      </w:tr>
      <w:tr w:rsidR="002B0A1B" w:rsidRPr="00846B76" w14:paraId="3CE2EF82" w14:textId="77777777" w:rsidTr="00E224AA">
        <w:tc>
          <w:tcPr>
            <w:tcW w:w="5000" w:type="pct"/>
            <w:gridSpan w:val="2"/>
            <w:vAlign w:val="bottom"/>
          </w:tcPr>
          <w:tbl>
            <w:tblPr>
              <w:tblStyle w:val="TabloKlavuzu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619"/>
              <w:gridCol w:w="4620"/>
            </w:tblGrid>
            <w:tr w:rsidR="007F5369" w14:paraId="62772B19" w14:textId="77777777" w:rsidTr="00E224AA">
              <w:tc>
                <w:tcPr>
                  <w:tcW w:w="4619" w:type="dxa"/>
                </w:tcPr>
                <w:p w14:paraId="34ACB4DA" w14:textId="439E4405" w:rsidR="007F5369" w:rsidRDefault="007F5369" w:rsidP="00EF29D1">
                  <w:pPr>
                    <w:spacing w:before="60"/>
                  </w:pPr>
                  <w:r w:rsidRPr="007F5369">
                    <w:t>Victim of abuse</w:t>
                  </w:r>
                  <w:r>
                    <w:rPr>
                      <w:noProof/>
                    </w:rPr>
                    <w:drawing>
                      <wp:anchor distT="0" distB="0" distL="114300" distR="114300" simplePos="0" relativeHeight="251679744" behindDoc="1" locked="0" layoutInCell="1" allowOverlap="1" wp14:anchorId="2CF3F9C1" wp14:editId="6E3F09FA">
                        <wp:simplePos x="0" y="0"/>
                        <wp:positionH relativeFrom="column">
                          <wp:posOffset>-317</wp:posOffset>
                        </wp:positionH>
                        <wp:positionV relativeFrom="paragraph">
                          <wp:posOffset>43498</wp:posOffset>
                        </wp:positionV>
                        <wp:extent cx="201295" cy="207010"/>
                        <wp:effectExtent l="0" t="0" r="8255" b="2540"/>
                        <wp:wrapTight wrapText="bothSides">
                          <wp:wrapPolygon edited="0">
                            <wp:start x="0" y="0"/>
                            <wp:lineTo x="0" y="19877"/>
                            <wp:lineTo x="20442" y="19877"/>
                            <wp:lineTo x="20442" y="0"/>
                            <wp:lineTo x="0" y="0"/>
                          </wp:wrapPolygon>
                        </wp:wrapTight>
                        <wp:docPr id="1477249872" name="Pictur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1295" cy="207010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  <w:tc>
                <w:tcPr>
                  <w:tcW w:w="4620" w:type="dxa"/>
                </w:tcPr>
                <w:p w14:paraId="60A2D94C" w14:textId="7BB16A9A" w:rsidR="007F5369" w:rsidRDefault="007F5369" w:rsidP="00EF29D1">
                  <w:pPr>
                    <w:spacing w:before="60"/>
                  </w:pPr>
                  <w:r w:rsidRPr="007F5369">
                    <w:t>Victim of crime</w:t>
                  </w:r>
                  <w:r>
                    <w:rPr>
                      <w:noProof/>
                    </w:rPr>
                    <w:drawing>
                      <wp:anchor distT="0" distB="0" distL="114300" distR="114300" simplePos="0" relativeHeight="251680768" behindDoc="1" locked="0" layoutInCell="1" allowOverlap="1" wp14:anchorId="2AA17C70" wp14:editId="45BCC907">
                        <wp:simplePos x="0" y="0"/>
                        <wp:positionH relativeFrom="column">
                          <wp:posOffset>318</wp:posOffset>
                        </wp:positionH>
                        <wp:positionV relativeFrom="paragraph">
                          <wp:posOffset>43498</wp:posOffset>
                        </wp:positionV>
                        <wp:extent cx="201295" cy="207010"/>
                        <wp:effectExtent l="0" t="0" r="8255" b="2540"/>
                        <wp:wrapTight wrapText="bothSides">
                          <wp:wrapPolygon edited="0">
                            <wp:start x="0" y="0"/>
                            <wp:lineTo x="0" y="19877"/>
                            <wp:lineTo x="20442" y="19877"/>
                            <wp:lineTo x="20442" y="0"/>
                            <wp:lineTo x="0" y="0"/>
                          </wp:wrapPolygon>
                        </wp:wrapTight>
                        <wp:docPr id="426914616" name="Picture 42691461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1295" cy="207010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</w:tr>
            <w:tr w:rsidR="007F5369" w14:paraId="004124CA" w14:textId="77777777" w:rsidTr="00E224AA">
              <w:tc>
                <w:tcPr>
                  <w:tcW w:w="4619" w:type="dxa"/>
                </w:tcPr>
                <w:p w14:paraId="1722AC1A" w14:textId="4024EBE0" w:rsidR="007F5369" w:rsidRPr="007F5369" w:rsidRDefault="00E224AA" w:rsidP="007F5369">
                  <w:pPr>
                    <w:spacing w:before="60"/>
                  </w:pPr>
                  <w:r>
                    <w:t>D</w:t>
                  </w:r>
                  <w:r w:rsidR="00196938" w:rsidRPr="00196938">
                    <w:t>omestic/neighborhood violence</w:t>
                  </w:r>
                  <w:r w:rsidR="007F5369">
                    <w:rPr>
                      <w:noProof/>
                    </w:rPr>
                    <w:drawing>
                      <wp:anchor distT="0" distB="0" distL="114300" distR="114300" simplePos="0" relativeHeight="251682816" behindDoc="1" locked="0" layoutInCell="1" allowOverlap="1" wp14:anchorId="2469FC73" wp14:editId="1106A06C">
                        <wp:simplePos x="0" y="0"/>
                        <wp:positionH relativeFrom="column">
                          <wp:posOffset>-317</wp:posOffset>
                        </wp:positionH>
                        <wp:positionV relativeFrom="paragraph">
                          <wp:posOffset>43498</wp:posOffset>
                        </wp:positionV>
                        <wp:extent cx="201295" cy="207010"/>
                        <wp:effectExtent l="0" t="0" r="8255" b="2540"/>
                        <wp:wrapTight wrapText="bothSides">
                          <wp:wrapPolygon edited="0">
                            <wp:start x="0" y="0"/>
                            <wp:lineTo x="0" y="19877"/>
                            <wp:lineTo x="20442" y="19877"/>
                            <wp:lineTo x="20442" y="0"/>
                            <wp:lineTo x="0" y="0"/>
                          </wp:wrapPolygon>
                        </wp:wrapTight>
                        <wp:docPr id="2013621572" name="Picture 201362157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1295" cy="207010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  <w:tc>
                <w:tcPr>
                  <w:tcW w:w="4620" w:type="dxa"/>
                </w:tcPr>
                <w:p w14:paraId="2831240F" w14:textId="40E62084" w:rsidR="007F5369" w:rsidRPr="007F5369" w:rsidRDefault="00196938" w:rsidP="007F5369">
                  <w:pPr>
                    <w:spacing w:before="60"/>
                  </w:pPr>
                  <w:r w:rsidRPr="00196938">
                    <w:t>Catastrophic events</w:t>
                  </w:r>
                  <w:r w:rsidR="007F5369">
                    <w:rPr>
                      <w:noProof/>
                    </w:rPr>
                    <w:drawing>
                      <wp:anchor distT="0" distB="0" distL="114300" distR="114300" simplePos="0" relativeHeight="251683840" behindDoc="1" locked="0" layoutInCell="1" allowOverlap="1" wp14:anchorId="5FD679AD" wp14:editId="4206D071">
                        <wp:simplePos x="0" y="0"/>
                        <wp:positionH relativeFrom="column">
                          <wp:posOffset>318</wp:posOffset>
                        </wp:positionH>
                        <wp:positionV relativeFrom="paragraph">
                          <wp:posOffset>43498</wp:posOffset>
                        </wp:positionV>
                        <wp:extent cx="201295" cy="207010"/>
                        <wp:effectExtent l="0" t="0" r="8255" b="2540"/>
                        <wp:wrapTight wrapText="bothSides">
                          <wp:wrapPolygon edited="0">
                            <wp:start x="0" y="0"/>
                            <wp:lineTo x="0" y="19877"/>
                            <wp:lineTo x="20442" y="19877"/>
                            <wp:lineTo x="20442" y="0"/>
                            <wp:lineTo x="0" y="0"/>
                          </wp:wrapPolygon>
                        </wp:wrapTight>
                        <wp:docPr id="461839663" name="Picture 46183966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1295" cy="207010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</w:tr>
            <w:tr w:rsidR="007F5369" w14:paraId="6D96C6B1" w14:textId="77777777" w:rsidTr="00E224AA">
              <w:tc>
                <w:tcPr>
                  <w:tcW w:w="4619" w:type="dxa"/>
                </w:tcPr>
                <w:p w14:paraId="587D6D61" w14:textId="59F39BFA" w:rsidR="007F5369" w:rsidRPr="007F5369" w:rsidRDefault="00196938" w:rsidP="007F5369">
                  <w:pPr>
                    <w:spacing w:before="60"/>
                  </w:pPr>
                  <w:r w:rsidRPr="00196938">
                    <w:t>Bullying</w:t>
                  </w:r>
                  <w:r w:rsidR="007F5369">
                    <w:rPr>
                      <w:noProof/>
                    </w:rPr>
                    <w:drawing>
                      <wp:anchor distT="0" distB="0" distL="114300" distR="114300" simplePos="0" relativeHeight="251685888" behindDoc="1" locked="0" layoutInCell="1" allowOverlap="1" wp14:anchorId="7524B11B" wp14:editId="1BAB4EC0">
                        <wp:simplePos x="0" y="0"/>
                        <wp:positionH relativeFrom="column">
                          <wp:posOffset>-317</wp:posOffset>
                        </wp:positionH>
                        <wp:positionV relativeFrom="paragraph">
                          <wp:posOffset>43498</wp:posOffset>
                        </wp:positionV>
                        <wp:extent cx="201295" cy="207010"/>
                        <wp:effectExtent l="0" t="0" r="8255" b="2540"/>
                        <wp:wrapTight wrapText="bothSides">
                          <wp:wrapPolygon edited="0">
                            <wp:start x="0" y="0"/>
                            <wp:lineTo x="0" y="19877"/>
                            <wp:lineTo x="20442" y="19877"/>
                            <wp:lineTo x="20442" y="0"/>
                            <wp:lineTo x="0" y="0"/>
                          </wp:wrapPolygon>
                        </wp:wrapTight>
                        <wp:docPr id="108933507" name="Picture 10893350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1295" cy="207010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  <w:tc>
                <w:tcPr>
                  <w:tcW w:w="4620" w:type="dxa"/>
                </w:tcPr>
                <w:p w14:paraId="5EDA08F7" w14:textId="51052238" w:rsidR="007F5369" w:rsidRPr="007F5369" w:rsidRDefault="00196938" w:rsidP="007F5369">
                  <w:pPr>
                    <w:spacing w:before="60"/>
                  </w:pPr>
                  <w:r w:rsidRPr="00196938">
                    <w:t>Homelessness</w:t>
                  </w:r>
                  <w:r w:rsidR="007F5369">
                    <w:rPr>
                      <w:noProof/>
                    </w:rPr>
                    <w:drawing>
                      <wp:anchor distT="0" distB="0" distL="114300" distR="114300" simplePos="0" relativeHeight="251686912" behindDoc="1" locked="0" layoutInCell="1" allowOverlap="1" wp14:anchorId="04A8BBF4" wp14:editId="583F38A9">
                        <wp:simplePos x="0" y="0"/>
                        <wp:positionH relativeFrom="column">
                          <wp:posOffset>318</wp:posOffset>
                        </wp:positionH>
                        <wp:positionV relativeFrom="paragraph">
                          <wp:posOffset>43498</wp:posOffset>
                        </wp:positionV>
                        <wp:extent cx="201295" cy="207010"/>
                        <wp:effectExtent l="0" t="0" r="8255" b="2540"/>
                        <wp:wrapTight wrapText="bothSides">
                          <wp:wrapPolygon edited="0">
                            <wp:start x="0" y="0"/>
                            <wp:lineTo x="0" y="19877"/>
                            <wp:lineTo x="20442" y="19877"/>
                            <wp:lineTo x="20442" y="0"/>
                            <wp:lineTo x="0" y="0"/>
                          </wp:wrapPolygon>
                        </wp:wrapTight>
                        <wp:docPr id="681719231" name="Picture 68171923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1295" cy="207010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</w:tr>
            <w:tr w:rsidR="007F5369" w14:paraId="278E50F8" w14:textId="77777777" w:rsidTr="00E224AA">
              <w:tc>
                <w:tcPr>
                  <w:tcW w:w="4619" w:type="dxa"/>
                </w:tcPr>
                <w:p w14:paraId="254ABA5E" w14:textId="289EFAA2" w:rsidR="007F5369" w:rsidRPr="007F5369" w:rsidRDefault="00E224AA" w:rsidP="007F5369">
                  <w:pPr>
                    <w:spacing w:before="60"/>
                  </w:pPr>
                  <w:r>
                    <w:t>S</w:t>
                  </w:r>
                  <w:r w:rsidR="00196938">
                    <w:t>eparation/divorce</w:t>
                  </w:r>
                  <w:r w:rsidR="007F5369">
                    <w:rPr>
                      <w:noProof/>
                    </w:rPr>
                    <w:drawing>
                      <wp:anchor distT="0" distB="0" distL="114300" distR="114300" simplePos="0" relativeHeight="251688960" behindDoc="1" locked="0" layoutInCell="1" allowOverlap="1" wp14:anchorId="2E1FD17A" wp14:editId="15B40712">
                        <wp:simplePos x="0" y="0"/>
                        <wp:positionH relativeFrom="column">
                          <wp:posOffset>-317</wp:posOffset>
                        </wp:positionH>
                        <wp:positionV relativeFrom="paragraph">
                          <wp:posOffset>43498</wp:posOffset>
                        </wp:positionV>
                        <wp:extent cx="201295" cy="207010"/>
                        <wp:effectExtent l="0" t="0" r="8255" b="2540"/>
                        <wp:wrapTight wrapText="bothSides">
                          <wp:wrapPolygon edited="0">
                            <wp:start x="0" y="0"/>
                            <wp:lineTo x="0" y="19877"/>
                            <wp:lineTo x="20442" y="19877"/>
                            <wp:lineTo x="20442" y="0"/>
                            <wp:lineTo x="0" y="0"/>
                          </wp:wrapPolygon>
                        </wp:wrapTight>
                        <wp:docPr id="1546196606" name="Picture 154619660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1295" cy="207010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  <w:tc>
                <w:tcPr>
                  <w:tcW w:w="4620" w:type="dxa"/>
                </w:tcPr>
                <w:p w14:paraId="3EDC6152" w14:textId="68C8B6C0" w:rsidR="007F5369" w:rsidRPr="007F5369" w:rsidRDefault="00E224AA" w:rsidP="007F5369">
                  <w:pPr>
                    <w:spacing w:before="60"/>
                  </w:pPr>
                  <w:r w:rsidRPr="00E224AA">
                    <w:t>Family incarceration</w:t>
                  </w:r>
                  <w:r w:rsidR="007F5369">
                    <w:rPr>
                      <w:noProof/>
                    </w:rPr>
                    <w:drawing>
                      <wp:anchor distT="0" distB="0" distL="114300" distR="114300" simplePos="0" relativeHeight="251689984" behindDoc="1" locked="0" layoutInCell="1" allowOverlap="1" wp14:anchorId="66480CDF" wp14:editId="7522B980">
                        <wp:simplePos x="0" y="0"/>
                        <wp:positionH relativeFrom="column">
                          <wp:posOffset>318</wp:posOffset>
                        </wp:positionH>
                        <wp:positionV relativeFrom="paragraph">
                          <wp:posOffset>43498</wp:posOffset>
                        </wp:positionV>
                        <wp:extent cx="201295" cy="207010"/>
                        <wp:effectExtent l="0" t="0" r="8255" b="2540"/>
                        <wp:wrapTight wrapText="bothSides">
                          <wp:wrapPolygon edited="0">
                            <wp:start x="0" y="0"/>
                            <wp:lineTo x="0" y="19877"/>
                            <wp:lineTo x="20442" y="19877"/>
                            <wp:lineTo x="20442" y="0"/>
                            <wp:lineTo x="0" y="0"/>
                          </wp:wrapPolygon>
                        </wp:wrapTight>
                        <wp:docPr id="1899196350" name="Picture 189919635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1295" cy="207010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</w:tr>
            <w:tr w:rsidR="00196938" w14:paraId="7E13069B" w14:textId="77777777" w:rsidTr="00E224AA">
              <w:tc>
                <w:tcPr>
                  <w:tcW w:w="4619" w:type="dxa"/>
                </w:tcPr>
                <w:p w14:paraId="56D86C5E" w14:textId="27E6BF9C" w:rsidR="00196938" w:rsidRPr="007F5369" w:rsidRDefault="00E224AA" w:rsidP="00196938">
                  <w:pPr>
                    <w:spacing w:before="60"/>
                  </w:pPr>
                  <w:r w:rsidRPr="00E224AA">
                    <w:t>Serious family illness/death</w:t>
                  </w:r>
                  <w:r w:rsidR="00196938">
                    <w:rPr>
                      <w:noProof/>
                    </w:rPr>
                    <w:drawing>
                      <wp:anchor distT="0" distB="0" distL="114300" distR="114300" simplePos="0" relativeHeight="251692032" behindDoc="1" locked="0" layoutInCell="1" allowOverlap="1" wp14:anchorId="792BCE66" wp14:editId="209A0842">
                        <wp:simplePos x="0" y="0"/>
                        <wp:positionH relativeFrom="column">
                          <wp:posOffset>-317</wp:posOffset>
                        </wp:positionH>
                        <wp:positionV relativeFrom="paragraph">
                          <wp:posOffset>43498</wp:posOffset>
                        </wp:positionV>
                        <wp:extent cx="201295" cy="207010"/>
                        <wp:effectExtent l="0" t="0" r="8255" b="2540"/>
                        <wp:wrapTight wrapText="bothSides">
                          <wp:wrapPolygon edited="0">
                            <wp:start x="0" y="0"/>
                            <wp:lineTo x="0" y="19877"/>
                            <wp:lineTo x="20442" y="19877"/>
                            <wp:lineTo x="20442" y="0"/>
                            <wp:lineTo x="0" y="0"/>
                          </wp:wrapPolygon>
                        </wp:wrapTight>
                        <wp:docPr id="1589825017" name="Picture 158982501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1295" cy="207010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  <w:tc>
                <w:tcPr>
                  <w:tcW w:w="4620" w:type="dxa"/>
                </w:tcPr>
                <w:p w14:paraId="47C22505" w14:textId="3188315B" w:rsidR="00196938" w:rsidRPr="007F5369" w:rsidRDefault="00E224AA" w:rsidP="00196938">
                  <w:pPr>
                    <w:spacing w:before="60"/>
                  </w:pPr>
                  <w:r w:rsidRPr="00E224AA">
                    <w:t>Other:</w:t>
                  </w:r>
                  <w:r w:rsidR="00196938">
                    <w:rPr>
                      <w:noProof/>
                    </w:rPr>
                    <w:drawing>
                      <wp:anchor distT="0" distB="0" distL="114300" distR="114300" simplePos="0" relativeHeight="251693056" behindDoc="1" locked="0" layoutInCell="1" allowOverlap="1" wp14:anchorId="15B7D543" wp14:editId="487D39A4">
                        <wp:simplePos x="0" y="0"/>
                        <wp:positionH relativeFrom="column">
                          <wp:posOffset>318</wp:posOffset>
                        </wp:positionH>
                        <wp:positionV relativeFrom="paragraph">
                          <wp:posOffset>43498</wp:posOffset>
                        </wp:positionV>
                        <wp:extent cx="201295" cy="207010"/>
                        <wp:effectExtent l="0" t="0" r="8255" b="2540"/>
                        <wp:wrapTight wrapText="bothSides">
                          <wp:wrapPolygon edited="0">
                            <wp:start x="0" y="0"/>
                            <wp:lineTo x="0" y="19877"/>
                            <wp:lineTo x="20442" y="19877"/>
                            <wp:lineTo x="20442" y="0"/>
                            <wp:lineTo x="0" y="0"/>
                          </wp:wrapPolygon>
                        </wp:wrapTight>
                        <wp:docPr id="1251770723" name="Picture 125177072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1295" cy="207010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</a:graphicData>
                        </a:graphic>
                      </wp:anchor>
                    </w:drawing>
                  </w:r>
                  <w:r>
                    <w:t>______________________</w:t>
                  </w:r>
                </w:p>
              </w:tc>
            </w:tr>
          </w:tbl>
          <w:p w14:paraId="157B7923" w14:textId="77777777" w:rsidR="00A461ED" w:rsidRPr="00846B76" w:rsidRDefault="00A461ED" w:rsidP="00EF29D1">
            <w:pPr>
              <w:spacing w:before="60"/>
            </w:pPr>
          </w:p>
        </w:tc>
      </w:tr>
      <w:tr w:rsidR="00A461ED" w:rsidRPr="00846B76" w14:paraId="3B0F7EDA" w14:textId="77777777" w:rsidTr="00EF29D1">
        <w:trPr>
          <w:trHeight w:val="54"/>
        </w:trPr>
        <w:tc>
          <w:tcPr>
            <w:tcW w:w="5000" w:type="pct"/>
            <w:gridSpan w:val="2"/>
            <w:shd w:val="clear" w:color="auto" w:fill="auto"/>
          </w:tcPr>
          <w:p w14:paraId="510B56D8" w14:textId="77777777" w:rsidR="00A461ED" w:rsidRPr="00846B76" w:rsidRDefault="00A461ED" w:rsidP="00EF29D1">
            <w:pPr>
              <w:spacing w:before="60"/>
              <w:rPr>
                <w:rFonts w:asciiTheme="majorHAnsi" w:hAnsiTheme="majorHAnsi"/>
                <w:b/>
                <w:sz w:val="8"/>
              </w:rPr>
            </w:pPr>
          </w:p>
        </w:tc>
      </w:tr>
      <w:tr w:rsidR="00A461ED" w:rsidRPr="00846B76" w14:paraId="0A9CEB71" w14:textId="77777777" w:rsidTr="00EF29D1">
        <w:tc>
          <w:tcPr>
            <w:tcW w:w="5000" w:type="pct"/>
            <w:gridSpan w:val="2"/>
            <w:vAlign w:val="bottom"/>
          </w:tcPr>
          <w:p w14:paraId="5C8237A0" w14:textId="412EB0A5" w:rsidR="00A461ED" w:rsidRPr="00846B76" w:rsidRDefault="00A461ED" w:rsidP="00EF29D1">
            <w:pPr>
              <w:spacing w:before="60"/>
            </w:pPr>
            <w:r w:rsidRPr="00A461ED">
              <w:t>If yes to any, explain</w:t>
            </w:r>
          </w:p>
        </w:tc>
      </w:tr>
      <w:tr w:rsidR="00A461ED" w:rsidRPr="00846B76" w14:paraId="1BCA4B7A" w14:textId="77777777" w:rsidTr="00EF29D1">
        <w:tc>
          <w:tcPr>
            <w:tcW w:w="1780" w:type="pct"/>
            <w:tcBorders>
              <w:bottom w:val="single" w:sz="4" w:space="0" w:color="auto"/>
            </w:tcBorders>
            <w:vAlign w:val="bottom"/>
          </w:tcPr>
          <w:p w14:paraId="4100FA42" w14:textId="77777777" w:rsidR="00A461ED" w:rsidRDefault="00A461ED" w:rsidP="00EF29D1">
            <w:pPr>
              <w:pStyle w:val="NormalGirinti"/>
              <w:spacing w:before="60"/>
              <w:ind w:left="283"/>
              <w:rPr>
                <w:noProof/>
                <w:sz w:val="24"/>
                <w:szCs w:val="24"/>
              </w:rPr>
            </w:pPr>
          </w:p>
        </w:tc>
        <w:tc>
          <w:tcPr>
            <w:tcW w:w="3220" w:type="pct"/>
            <w:tcBorders>
              <w:bottom w:val="single" w:sz="4" w:space="0" w:color="auto"/>
            </w:tcBorders>
            <w:vAlign w:val="bottom"/>
          </w:tcPr>
          <w:p w14:paraId="5D8D9642" w14:textId="77777777" w:rsidR="00A461ED" w:rsidRPr="00846B76" w:rsidRDefault="00A461ED" w:rsidP="00EF29D1">
            <w:pPr>
              <w:spacing w:before="60"/>
            </w:pPr>
          </w:p>
        </w:tc>
      </w:tr>
      <w:tr w:rsidR="00A461ED" w:rsidRPr="00846B76" w14:paraId="2A6C2910" w14:textId="77777777" w:rsidTr="00EF29D1">
        <w:tc>
          <w:tcPr>
            <w:tcW w:w="1780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ABE5792" w14:textId="77777777" w:rsidR="00A461ED" w:rsidRDefault="00A461ED" w:rsidP="00EF29D1">
            <w:pPr>
              <w:pStyle w:val="NormalGirinti"/>
              <w:spacing w:before="60"/>
              <w:ind w:left="283"/>
              <w:rPr>
                <w:noProof/>
                <w:sz w:val="24"/>
                <w:szCs w:val="24"/>
              </w:rPr>
            </w:pPr>
          </w:p>
        </w:tc>
        <w:tc>
          <w:tcPr>
            <w:tcW w:w="3220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332441F" w14:textId="77777777" w:rsidR="00A461ED" w:rsidRPr="00846B76" w:rsidRDefault="00A461ED" w:rsidP="00EF29D1">
            <w:pPr>
              <w:spacing w:before="60"/>
            </w:pPr>
          </w:p>
        </w:tc>
      </w:tr>
      <w:tr w:rsidR="00A461ED" w:rsidRPr="00846B76" w14:paraId="4EB28FF0" w14:textId="77777777" w:rsidTr="00EF29D1">
        <w:tc>
          <w:tcPr>
            <w:tcW w:w="1780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2700F73" w14:textId="77777777" w:rsidR="00A461ED" w:rsidRDefault="00A461ED" w:rsidP="00EF29D1">
            <w:pPr>
              <w:pStyle w:val="NormalGirinti"/>
              <w:spacing w:before="60"/>
              <w:ind w:left="283"/>
              <w:rPr>
                <w:noProof/>
                <w:sz w:val="24"/>
                <w:szCs w:val="24"/>
              </w:rPr>
            </w:pPr>
          </w:p>
        </w:tc>
        <w:tc>
          <w:tcPr>
            <w:tcW w:w="3220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00D70F0" w14:textId="77777777" w:rsidR="00A461ED" w:rsidRPr="00846B76" w:rsidRDefault="00A461ED" w:rsidP="00EF29D1">
            <w:pPr>
              <w:spacing w:before="60"/>
            </w:pPr>
          </w:p>
        </w:tc>
      </w:tr>
      <w:tr w:rsidR="00A461ED" w:rsidRPr="00846B76" w14:paraId="6E1B64DE" w14:textId="77777777" w:rsidTr="00EF29D1">
        <w:tc>
          <w:tcPr>
            <w:tcW w:w="1780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348C1A1" w14:textId="77777777" w:rsidR="00A461ED" w:rsidRDefault="00A461ED" w:rsidP="00EF29D1">
            <w:pPr>
              <w:pStyle w:val="NormalGirinti"/>
              <w:spacing w:before="60"/>
              <w:ind w:left="283"/>
              <w:rPr>
                <w:noProof/>
                <w:sz w:val="24"/>
                <w:szCs w:val="24"/>
              </w:rPr>
            </w:pPr>
          </w:p>
        </w:tc>
        <w:tc>
          <w:tcPr>
            <w:tcW w:w="3220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939165B" w14:textId="77777777" w:rsidR="00A461ED" w:rsidRPr="00846B76" w:rsidRDefault="00A461ED" w:rsidP="00EF29D1">
            <w:pPr>
              <w:spacing w:before="60"/>
            </w:pPr>
          </w:p>
        </w:tc>
      </w:tr>
      <w:tr w:rsidR="00A461ED" w:rsidRPr="00846B76" w14:paraId="1686DF1B" w14:textId="77777777" w:rsidTr="00EF29D1">
        <w:trPr>
          <w:trHeight w:val="54"/>
        </w:trPr>
        <w:tc>
          <w:tcPr>
            <w:tcW w:w="5000" w:type="pct"/>
            <w:gridSpan w:val="2"/>
            <w:shd w:val="clear" w:color="auto" w:fill="auto"/>
          </w:tcPr>
          <w:p w14:paraId="1FE7B13B" w14:textId="77777777" w:rsidR="00A461ED" w:rsidRPr="00846B76" w:rsidRDefault="00A461ED" w:rsidP="00EF29D1">
            <w:pPr>
              <w:spacing w:before="60"/>
              <w:rPr>
                <w:rFonts w:asciiTheme="majorHAnsi" w:hAnsiTheme="majorHAnsi"/>
                <w:b/>
                <w:sz w:val="8"/>
              </w:rPr>
            </w:pPr>
          </w:p>
        </w:tc>
      </w:tr>
      <w:tr w:rsidR="00A461ED" w:rsidRPr="0090596C" w14:paraId="1159CD52" w14:textId="77777777" w:rsidTr="004E6899">
        <w:tc>
          <w:tcPr>
            <w:tcW w:w="5000" w:type="pct"/>
            <w:gridSpan w:val="2"/>
            <w:shd w:val="clear" w:color="auto" w:fill="0F3B59" w:themeFill="accent1" w:themeFillShade="BF"/>
          </w:tcPr>
          <w:p w14:paraId="4F29CAE7" w14:textId="2F633F6E" w:rsidR="00A461ED" w:rsidRPr="00E9661F" w:rsidRDefault="00A461ED" w:rsidP="00EF29D1">
            <w:pPr>
              <w:pStyle w:val="Balk1"/>
              <w:rPr>
                <w:rFonts w:ascii="Xolonium" w:hAnsi="Xolonium"/>
              </w:rPr>
            </w:pPr>
            <w:r w:rsidRPr="00E9661F">
              <w:rPr>
                <w:rFonts w:ascii="Xolonium" w:hAnsi="Xolonium"/>
              </w:rPr>
              <w:t>Educational History</w:t>
            </w:r>
          </w:p>
        </w:tc>
      </w:tr>
      <w:tr w:rsidR="00A461ED" w:rsidRPr="00846B76" w14:paraId="4E780ABB" w14:textId="77777777" w:rsidTr="001B6F13">
        <w:tc>
          <w:tcPr>
            <w:tcW w:w="5000" w:type="pct"/>
            <w:gridSpan w:val="2"/>
            <w:vAlign w:val="bottom"/>
          </w:tcPr>
          <w:p w14:paraId="0B3A1659" w14:textId="4B9B4E88" w:rsidR="00A461ED" w:rsidRPr="001B6F13" w:rsidRDefault="00A461ED" w:rsidP="00EF29D1">
            <w:pPr>
              <w:spacing w:before="60"/>
              <w:rPr>
                <w:sz w:val="24"/>
                <w:szCs w:val="24"/>
              </w:rPr>
            </w:pPr>
            <w:r w:rsidRPr="001B6F13">
              <w:rPr>
                <w:sz w:val="24"/>
                <w:szCs w:val="24"/>
              </w:rPr>
              <w:t>Describe client current school experiences, successful/unsuccessful interventions, strengths and challenges</w:t>
            </w:r>
          </w:p>
        </w:tc>
      </w:tr>
      <w:tr w:rsidR="00A461ED" w:rsidRPr="00846B76" w14:paraId="3EA8367B" w14:textId="77777777" w:rsidTr="001B6F13">
        <w:tc>
          <w:tcPr>
            <w:tcW w:w="5000" w:type="pct"/>
            <w:gridSpan w:val="2"/>
            <w:tcBorders>
              <w:bottom w:val="single" w:sz="4" w:space="0" w:color="auto"/>
            </w:tcBorders>
            <w:vAlign w:val="bottom"/>
          </w:tcPr>
          <w:p w14:paraId="1DE03D9B" w14:textId="77777777" w:rsidR="00A461ED" w:rsidRPr="00846B76" w:rsidRDefault="00A461ED" w:rsidP="00EF29D1">
            <w:pPr>
              <w:spacing w:before="60"/>
            </w:pPr>
          </w:p>
        </w:tc>
      </w:tr>
      <w:tr w:rsidR="00A461ED" w:rsidRPr="00846B76" w14:paraId="00A3BFEC" w14:textId="77777777" w:rsidTr="001B6F13">
        <w:tc>
          <w:tcPr>
            <w:tcW w:w="5000" w:type="pct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7D99130" w14:textId="77777777" w:rsidR="00A461ED" w:rsidRPr="00846B76" w:rsidRDefault="00A461ED" w:rsidP="00EF29D1">
            <w:pPr>
              <w:spacing w:before="60"/>
            </w:pPr>
          </w:p>
        </w:tc>
      </w:tr>
      <w:tr w:rsidR="00A461ED" w:rsidRPr="00846B76" w14:paraId="48444D2C" w14:textId="77777777" w:rsidTr="00A461ED">
        <w:tc>
          <w:tcPr>
            <w:tcW w:w="5000" w:type="pct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573D879" w14:textId="77777777" w:rsidR="00A461ED" w:rsidRPr="00846B76" w:rsidRDefault="00A461ED" w:rsidP="00EF29D1">
            <w:pPr>
              <w:spacing w:before="60"/>
            </w:pPr>
          </w:p>
        </w:tc>
      </w:tr>
      <w:tr w:rsidR="00A461ED" w:rsidRPr="00846B76" w14:paraId="56F4CE24" w14:textId="77777777" w:rsidTr="001B6F13">
        <w:tc>
          <w:tcPr>
            <w:tcW w:w="5000" w:type="pct"/>
            <w:gridSpan w:val="2"/>
            <w:tcBorders>
              <w:top w:val="single" w:sz="4" w:space="0" w:color="auto"/>
            </w:tcBorders>
            <w:vAlign w:val="bottom"/>
          </w:tcPr>
          <w:p w14:paraId="6F7AD972" w14:textId="77777777" w:rsidR="00A461ED" w:rsidRPr="00846B76" w:rsidRDefault="00A461ED" w:rsidP="00EF29D1">
            <w:pPr>
              <w:spacing w:before="60"/>
            </w:pPr>
          </w:p>
        </w:tc>
      </w:tr>
      <w:tr w:rsidR="00A461ED" w:rsidRPr="00846B76" w14:paraId="317A9D87" w14:textId="77777777" w:rsidTr="001B6F13">
        <w:tc>
          <w:tcPr>
            <w:tcW w:w="5000" w:type="pct"/>
            <w:gridSpan w:val="2"/>
            <w:vAlign w:val="bottom"/>
          </w:tcPr>
          <w:p w14:paraId="5EB71A58" w14:textId="77383D1C" w:rsidR="00A461ED" w:rsidRPr="001B6F13" w:rsidRDefault="00A461ED" w:rsidP="00EF29D1">
            <w:pPr>
              <w:spacing w:before="60"/>
              <w:rPr>
                <w:sz w:val="24"/>
                <w:szCs w:val="24"/>
              </w:rPr>
            </w:pPr>
            <w:r w:rsidRPr="001B6F13">
              <w:rPr>
                <w:sz w:val="24"/>
                <w:szCs w:val="24"/>
              </w:rPr>
              <w:t>Describe client previous school experiences, successful/unsuccessful interventions, strengths and challenges</w:t>
            </w:r>
          </w:p>
        </w:tc>
      </w:tr>
      <w:tr w:rsidR="00A461ED" w:rsidRPr="00846B76" w14:paraId="6A38190F" w14:textId="77777777" w:rsidTr="001B6F13">
        <w:tc>
          <w:tcPr>
            <w:tcW w:w="5000" w:type="pct"/>
            <w:gridSpan w:val="2"/>
            <w:tcBorders>
              <w:bottom w:val="single" w:sz="4" w:space="0" w:color="auto"/>
            </w:tcBorders>
            <w:vAlign w:val="bottom"/>
          </w:tcPr>
          <w:p w14:paraId="21FFB7BA" w14:textId="77777777" w:rsidR="00A461ED" w:rsidRPr="00A461ED" w:rsidRDefault="00A461ED" w:rsidP="00EF29D1">
            <w:pPr>
              <w:spacing w:before="60"/>
            </w:pPr>
          </w:p>
        </w:tc>
      </w:tr>
      <w:tr w:rsidR="00A461ED" w:rsidRPr="00846B76" w14:paraId="3CF4EFA4" w14:textId="77777777" w:rsidTr="00A461ED">
        <w:tc>
          <w:tcPr>
            <w:tcW w:w="5000" w:type="pct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7993E3A" w14:textId="77777777" w:rsidR="00A461ED" w:rsidRPr="00A461ED" w:rsidRDefault="00A461ED" w:rsidP="00EF29D1">
            <w:pPr>
              <w:spacing w:before="60"/>
            </w:pPr>
          </w:p>
        </w:tc>
      </w:tr>
      <w:tr w:rsidR="00A461ED" w:rsidRPr="00846B76" w14:paraId="1FDC7E20" w14:textId="77777777" w:rsidTr="00A461ED">
        <w:tc>
          <w:tcPr>
            <w:tcW w:w="5000" w:type="pct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872315D" w14:textId="77777777" w:rsidR="00A461ED" w:rsidRPr="00A461ED" w:rsidRDefault="00A461ED" w:rsidP="00EF29D1">
            <w:pPr>
              <w:spacing w:before="60"/>
            </w:pPr>
          </w:p>
        </w:tc>
      </w:tr>
      <w:tr w:rsidR="001B6F13" w:rsidRPr="00846B76" w14:paraId="6E1EEDD5" w14:textId="77777777" w:rsidTr="001B6F13">
        <w:tc>
          <w:tcPr>
            <w:tcW w:w="5000" w:type="pct"/>
            <w:gridSpan w:val="2"/>
            <w:tcBorders>
              <w:top w:val="single" w:sz="4" w:space="0" w:color="auto"/>
            </w:tcBorders>
            <w:vAlign w:val="bottom"/>
          </w:tcPr>
          <w:p w14:paraId="548ADBCB" w14:textId="77777777" w:rsidR="001B6F13" w:rsidRPr="00A461ED" w:rsidRDefault="001B6F13" w:rsidP="00EF29D1">
            <w:pPr>
              <w:spacing w:before="60"/>
            </w:pPr>
          </w:p>
        </w:tc>
      </w:tr>
      <w:tr w:rsidR="001B6F13" w:rsidRPr="00846B76" w14:paraId="29C79053" w14:textId="77777777" w:rsidTr="001B6F13">
        <w:tc>
          <w:tcPr>
            <w:tcW w:w="5000" w:type="pct"/>
            <w:gridSpan w:val="2"/>
            <w:vAlign w:val="bottom"/>
          </w:tcPr>
          <w:p w14:paraId="46C1EB65" w14:textId="77777777" w:rsidR="001B6F13" w:rsidRDefault="001B6F13" w:rsidP="001B6F13">
            <w:pPr>
              <w:spacing w:before="60"/>
              <w:rPr>
                <w:sz w:val="24"/>
                <w:szCs w:val="24"/>
              </w:rPr>
            </w:pPr>
          </w:p>
          <w:p w14:paraId="280452A2" w14:textId="77777777" w:rsidR="008D1A84" w:rsidRDefault="008D1A84" w:rsidP="001B6F13">
            <w:pPr>
              <w:spacing w:before="60"/>
              <w:rPr>
                <w:sz w:val="24"/>
                <w:szCs w:val="24"/>
              </w:rPr>
            </w:pPr>
          </w:p>
          <w:p w14:paraId="42D12B4D" w14:textId="77777777" w:rsidR="008D1A84" w:rsidRDefault="008D1A84" w:rsidP="001B6F13">
            <w:pPr>
              <w:spacing w:before="60"/>
              <w:rPr>
                <w:sz w:val="24"/>
                <w:szCs w:val="24"/>
              </w:rPr>
            </w:pPr>
          </w:p>
          <w:p w14:paraId="0BE71DE4" w14:textId="77777777" w:rsidR="008D1A84" w:rsidRDefault="008D1A84" w:rsidP="001B6F13">
            <w:pPr>
              <w:spacing w:before="60"/>
              <w:rPr>
                <w:sz w:val="24"/>
                <w:szCs w:val="24"/>
              </w:rPr>
            </w:pPr>
          </w:p>
          <w:p w14:paraId="0B95F126" w14:textId="77777777" w:rsidR="008D1A84" w:rsidRDefault="008D1A84" w:rsidP="001B6F13">
            <w:pPr>
              <w:spacing w:before="60"/>
              <w:rPr>
                <w:sz w:val="24"/>
                <w:szCs w:val="24"/>
              </w:rPr>
            </w:pPr>
          </w:p>
          <w:p w14:paraId="48DE29A3" w14:textId="77777777" w:rsidR="008D1A84" w:rsidRDefault="008D1A84" w:rsidP="001B6F13">
            <w:pPr>
              <w:spacing w:before="60"/>
              <w:rPr>
                <w:sz w:val="24"/>
                <w:szCs w:val="24"/>
              </w:rPr>
            </w:pPr>
          </w:p>
          <w:p w14:paraId="5DF20C1D" w14:textId="77777777" w:rsidR="008D1A84" w:rsidRPr="001B6F13" w:rsidRDefault="008D1A84" w:rsidP="001B6F13">
            <w:pPr>
              <w:spacing w:before="60"/>
              <w:rPr>
                <w:sz w:val="24"/>
                <w:szCs w:val="24"/>
              </w:rPr>
            </w:pPr>
          </w:p>
        </w:tc>
      </w:tr>
      <w:tr w:rsidR="001B6F13" w:rsidRPr="00846B76" w14:paraId="2013B33D" w14:textId="77777777" w:rsidTr="001B6F13">
        <w:tc>
          <w:tcPr>
            <w:tcW w:w="5000" w:type="pct"/>
            <w:gridSpan w:val="2"/>
            <w:vAlign w:val="bottom"/>
          </w:tcPr>
          <w:p w14:paraId="61233E23" w14:textId="1CD2646E" w:rsidR="001B6F13" w:rsidRPr="001B6F13" w:rsidRDefault="001B6F13" w:rsidP="001B6F13">
            <w:pPr>
              <w:spacing w:before="60"/>
              <w:rPr>
                <w:sz w:val="24"/>
                <w:szCs w:val="24"/>
              </w:rPr>
            </w:pPr>
            <w:r w:rsidRPr="001B6F13">
              <w:rPr>
                <w:sz w:val="24"/>
                <w:szCs w:val="24"/>
              </w:rPr>
              <w:lastRenderedPageBreak/>
              <w:t>When did difficulties begin?</w:t>
            </w:r>
          </w:p>
        </w:tc>
      </w:tr>
      <w:tr w:rsidR="001B6F13" w:rsidRPr="00846B76" w14:paraId="3DAF0BEE" w14:textId="77777777" w:rsidTr="001B6F13">
        <w:tc>
          <w:tcPr>
            <w:tcW w:w="5000" w:type="pct"/>
            <w:gridSpan w:val="2"/>
            <w:tcBorders>
              <w:bottom w:val="single" w:sz="4" w:space="0" w:color="auto"/>
            </w:tcBorders>
            <w:vAlign w:val="bottom"/>
          </w:tcPr>
          <w:p w14:paraId="7B606FD4" w14:textId="77777777" w:rsidR="001B6F13" w:rsidRPr="001B6F13" w:rsidRDefault="001B6F13" w:rsidP="001B6F13">
            <w:pPr>
              <w:spacing w:before="60"/>
              <w:rPr>
                <w:sz w:val="24"/>
                <w:szCs w:val="24"/>
              </w:rPr>
            </w:pPr>
          </w:p>
        </w:tc>
      </w:tr>
      <w:tr w:rsidR="001B6F13" w:rsidRPr="00846B76" w14:paraId="2779401B" w14:textId="77777777" w:rsidTr="001B6F13">
        <w:tc>
          <w:tcPr>
            <w:tcW w:w="5000" w:type="pct"/>
            <w:gridSpan w:val="2"/>
            <w:tcBorders>
              <w:bottom w:val="single" w:sz="4" w:space="0" w:color="auto"/>
            </w:tcBorders>
            <w:vAlign w:val="bottom"/>
          </w:tcPr>
          <w:p w14:paraId="57F685D6" w14:textId="77777777" w:rsidR="001B6F13" w:rsidRPr="001B6F13" w:rsidRDefault="001B6F13" w:rsidP="001B6F13">
            <w:pPr>
              <w:spacing w:before="60"/>
              <w:rPr>
                <w:sz w:val="24"/>
                <w:szCs w:val="24"/>
              </w:rPr>
            </w:pPr>
          </w:p>
        </w:tc>
      </w:tr>
      <w:tr w:rsidR="001B6F13" w:rsidRPr="00846B76" w14:paraId="3D0F7D7B" w14:textId="77777777" w:rsidTr="00A461ED">
        <w:tc>
          <w:tcPr>
            <w:tcW w:w="5000" w:type="pct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DDEF2A6" w14:textId="77777777" w:rsidR="001B6F13" w:rsidRPr="001B6F13" w:rsidRDefault="001B6F13" w:rsidP="001B6F13">
            <w:pPr>
              <w:spacing w:before="60"/>
              <w:rPr>
                <w:sz w:val="24"/>
                <w:szCs w:val="24"/>
              </w:rPr>
            </w:pPr>
          </w:p>
        </w:tc>
      </w:tr>
      <w:tr w:rsidR="001B6F13" w:rsidRPr="00846B76" w14:paraId="2065AFB3" w14:textId="77777777" w:rsidTr="001B6F13">
        <w:tc>
          <w:tcPr>
            <w:tcW w:w="5000" w:type="pct"/>
            <w:gridSpan w:val="2"/>
            <w:tcBorders>
              <w:top w:val="single" w:sz="4" w:space="0" w:color="auto"/>
            </w:tcBorders>
            <w:vAlign w:val="bottom"/>
          </w:tcPr>
          <w:p w14:paraId="3DF94F58" w14:textId="77777777" w:rsidR="001B6F13" w:rsidRPr="001B6F13" w:rsidRDefault="001B6F13" w:rsidP="001B6F13">
            <w:pPr>
              <w:spacing w:before="60"/>
              <w:rPr>
                <w:sz w:val="24"/>
                <w:szCs w:val="24"/>
              </w:rPr>
            </w:pPr>
          </w:p>
        </w:tc>
      </w:tr>
      <w:tr w:rsidR="001B6F13" w:rsidRPr="00846B76" w14:paraId="051DD050" w14:textId="77777777" w:rsidTr="001B6F13">
        <w:tc>
          <w:tcPr>
            <w:tcW w:w="5000" w:type="pct"/>
            <w:gridSpan w:val="2"/>
            <w:vAlign w:val="bottom"/>
          </w:tcPr>
          <w:p w14:paraId="69693B88" w14:textId="019B87E8" w:rsidR="001B6F13" w:rsidRPr="001B6F13" w:rsidRDefault="001B6F13" w:rsidP="001B6F13">
            <w:pPr>
              <w:spacing w:before="60"/>
              <w:rPr>
                <w:sz w:val="24"/>
                <w:szCs w:val="24"/>
              </w:rPr>
            </w:pPr>
            <w:r w:rsidRPr="001B6F13">
              <w:rPr>
                <w:sz w:val="24"/>
                <w:szCs w:val="24"/>
              </w:rPr>
              <w:t>Describe client’s attendance?</w:t>
            </w:r>
          </w:p>
        </w:tc>
      </w:tr>
      <w:tr w:rsidR="001B6F13" w:rsidRPr="00846B76" w14:paraId="1B6E0A78" w14:textId="77777777" w:rsidTr="001B6F13">
        <w:tc>
          <w:tcPr>
            <w:tcW w:w="5000" w:type="pct"/>
            <w:gridSpan w:val="2"/>
            <w:tcBorders>
              <w:bottom w:val="single" w:sz="4" w:space="0" w:color="auto"/>
            </w:tcBorders>
            <w:vAlign w:val="bottom"/>
          </w:tcPr>
          <w:p w14:paraId="3C015D88" w14:textId="77777777" w:rsidR="001B6F13" w:rsidRPr="001B6F13" w:rsidRDefault="001B6F13" w:rsidP="001B6F13">
            <w:pPr>
              <w:spacing w:before="60"/>
              <w:rPr>
                <w:sz w:val="24"/>
                <w:szCs w:val="24"/>
              </w:rPr>
            </w:pPr>
          </w:p>
        </w:tc>
      </w:tr>
      <w:tr w:rsidR="001B6F13" w:rsidRPr="00846B76" w14:paraId="584F89A9" w14:textId="77777777" w:rsidTr="001B6F13">
        <w:tc>
          <w:tcPr>
            <w:tcW w:w="5000" w:type="pct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F2DBA44" w14:textId="77777777" w:rsidR="001B6F13" w:rsidRPr="001B6F13" w:rsidRDefault="001B6F13" w:rsidP="001B6F13">
            <w:pPr>
              <w:spacing w:before="60"/>
              <w:rPr>
                <w:sz w:val="24"/>
                <w:szCs w:val="24"/>
              </w:rPr>
            </w:pPr>
          </w:p>
        </w:tc>
      </w:tr>
      <w:tr w:rsidR="001B6F13" w:rsidRPr="00846B76" w14:paraId="0D79EF4C" w14:textId="77777777" w:rsidTr="001B6F13">
        <w:tc>
          <w:tcPr>
            <w:tcW w:w="5000" w:type="pct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84DD890" w14:textId="77777777" w:rsidR="001B6F13" w:rsidRPr="001B6F13" w:rsidRDefault="001B6F13" w:rsidP="001B6F13">
            <w:pPr>
              <w:spacing w:before="60"/>
              <w:rPr>
                <w:sz w:val="24"/>
                <w:szCs w:val="24"/>
              </w:rPr>
            </w:pPr>
          </w:p>
        </w:tc>
      </w:tr>
      <w:tr w:rsidR="001B6F13" w:rsidRPr="00846B76" w14:paraId="253846F8" w14:textId="77777777" w:rsidTr="001B6F13">
        <w:tc>
          <w:tcPr>
            <w:tcW w:w="5000" w:type="pct"/>
            <w:gridSpan w:val="2"/>
            <w:tcBorders>
              <w:top w:val="single" w:sz="4" w:space="0" w:color="auto"/>
            </w:tcBorders>
            <w:vAlign w:val="bottom"/>
          </w:tcPr>
          <w:p w14:paraId="2FCEA262" w14:textId="77777777" w:rsidR="001B6F13" w:rsidRPr="001B6F13" w:rsidRDefault="001B6F13" w:rsidP="001B6F13">
            <w:pPr>
              <w:spacing w:before="60"/>
              <w:rPr>
                <w:sz w:val="24"/>
                <w:szCs w:val="24"/>
              </w:rPr>
            </w:pPr>
          </w:p>
        </w:tc>
      </w:tr>
      <w:tr w:rsidR="001B6F13" w:rsidRPr="00846B76" w14:paraId="6DE06B19" w14:textId="77777777" w:rsidTr="001B6F13">
        <w:tc>
          <w:tcPr>
            <w:tcW w:w="5000" w:type="pct"/>
            <w:gridSpan w:val="2"/>
            <w:vAlign w:val="bottom"/>
          </w:tcPr>
          <w:p w14:paraId="711C8327" w14:textId="60BCAD86" w:rsidR="001B6F13" w:rsidRPr="001B6F13" w:rsidRDefault="001B6F13" w:rsidP="001B6F13">
            <w:pPr>
              <w:spacing w:before="60"/>
              <w:rPr>
                <w:sz w:val="24"/>
                <w:szCs w:val="24"/>
              </w:rPr>
            </w:pPr>
            <w:r w:rsidRPr="001B6F13">
              <w:rPr>
                <w:sz w:val="24"/>
                <w:szCs w:val="24"/>
              </w:rPr>
              <w:t>Has client been retained</w:t>
            </w:r>
          </w:p>
        </w:tc>
      </w:tr>
      <w:tr w:rsidR="001B6F13" w:rsidRPr="00846B76" w14:paraId="188BAB62" w14:textId="77777777" w:rsidTr="001B6F13">
        <w:tc>
          <w:tcPr>
            <w:tcW w:w="5000" w:type="pct"/>
            <w:gridSpan w:val="2"/>
            <w:vAlign w:val="bottom"/>
          </w:tcPr>
          <w:tbl>
            <w:tblPr>
              <w:tblStyle w:val="TabloKlavuzu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619"/>
              <w:gridCol w:w="4620"/>
            </w:tblGrid>
            <w:tr w:rsidR="001B6F13" w14:paraId="6A8F8EB6" w14:textId="77777777" w:rsidTr="00EF29D1">
              <w:tc>
                <w:tcPr>
                  <w:tcW w:w="4619" w:type="dxa"/>
                </w:tcPr>
                <w:p w14:paraId="40F9E1D2" w14:textId="20303F00" w:rsidR="001B6F13" w:rsidRDefault="001B6F13" w:rsidP="001B6F13">
                  <w:pPr>
                    <w:spacing w:before="60"/>
                  </w:pPr>
                  <w:r>
                    <w:rPr>
                      <w:noProof/>
                    </w:rPr>
                    <w:drawing>
                      <wp:anchor distT="0" distB="0" distL="114300" distR="114300" simplePos="0" relativeHeight="251695104" behindDoc="1" locked="0" layoutInCell="1" allowOverlap="1" wp14:anchorId="04DCBD7F" wp14:editId="235E5A20">
                        <wp:simplePos x="0" y="0"/>
                        <wp:positionH relativeFrom="column">
                          <wp:posOffset>-317</wp:posOffset>
                        </wp:positionH>
                        <wp:positionV relativeFrom="paragraph">
                          <wp:posOffset>43498</wp:posOffset>
                        </wp:positionV>
                        <wp:extent cx="201295" cy="207010"/>
                        <wp:effectExtent l="0" t="0" r="8255" b="2540"/>
                        <wp:wrapTight wrapText="bothSides">
                          <wp:wrapPolygon edited="0">
                            <wp:start x="0" y="0"/>
                            <wp:lineTo x="0" y="19877"/>
                            <wp:lineTo x="20442" y="19877"/>
                            <wp:lineTo x="20442" y="0"/>
                            <wp:lineTo x="0" y="0"/>
                          </wp:wrapPolygon>
                        </wp:wrapTight>
                        <wp:docPr id="919525205" name="Picture 91952520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1295" cy="207010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</a:graphicData>
                        </a:graphic>
                      </wp:anchor>
                    </w:drawing>
                  </w:r>
                  <w:r>
                    <w:t>Yes</w:t>
                  </w:r>
                </w:p>
              </w:tc>
              <w:tc>
                <w:tcPr>
                  <w:tcW w:w="4620" w:type="dxa"/>
                </w:tcPr>
                <w:p w14:paraId="4D590131" w14:textId="665AD4E4" w:rsidR="001B6F13" w:rsidRDefault="001B6F13" w:rsidP="001B6F13">
                  <w:pPr>
                    <w:spacing w:before="60"/>
                  </w:pPr>
                  <w:r>
                    <w:rPr>
                      <w:noProof/>
                    </w:rPr>
                    <w:drawing>
                      <wp:anchor distT="0" distB="0" distL="114300" distR="114300" simplePos="0" relativeHeight="251696128" behindDoc="1" locked="0" layoutInCell="1" allowOverlap="1" wp14:anchorId="75B43ECF" wp14:editId="1EDA8C74">
                        <wp:simplePos x="0" y="0"/>
                        <wp:positionH relativeFrom="column">
                          <wp:posOffset>318</wp:posOffset>
                        </wp:positionH>
                        <wp:positionV relativeFrom="paragraph">
                          <wp:posOffset>43498</wp:posOffset>
                        </wp:positionV>
                        <wp:extent cx="201295" cy="207010"/>
                        <wp:effectExtent l="0" t="0" r="8255" b="2540"/>
                        <wp:wrapTight wrapText="bothSides">
                          <wp:wrapPolygon edited="0">
                            <wp:start x="0" y="0"/>
                            <wp:lineTo x="0" y="19877"/>
                            <wp:lineTo x="20442" y="19877"/>
                            <wp:lineTo x="20442" y="0"/>
                            <wp:lineTo x="0" y="0"/>
                          </wp:wrapPolygon>
                        </wp:wrapTight>
                        <wp:docPr id="451424436" name="Picture 45142443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1295" cy="207010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</a:graphicData>
                        </a:graphic>
                      </wp:anchor>
                    </w:drawing>
                  </w:r>
                  <w:r>
                    <w:t>No</w:t>
                  </w:r>
                </w:p>
              </w:tc>
            </w:tr>
          </w:tbl>
          <w:p w14:paraId="69A92209" w14:textId="77777777" w:rsidR="001B6F13" w:rsidRPr="001B6F13" w:rsidRDefault="001B6F13" w:rsidP="001B6F13">
            <w:pPr>
              <w:spacing w:before="60"/>
              <w:rPr>
                <w:sz w:val="24"/>
                <w:szCs w:val="24"/>
              </w:rPr>
            </w:pPr>
          </w:p>
        </w:tc>
      </w:tr>
      <w:tr w:rsidR="001B6F13" w:rsidRPr="00846B76" w14:paraId="29A76F11" w14:textId="77777777" w:rsidTr="001B6F13">
        <w:tc>
          <w:tcPr>
            <w:tcW w:w="5000" w:type="pct"/>
            <w:gridSpan w:val="2"/>
            <w:vAlign w:val="bottom"/>
          </w:tcPr>
          <w:p w14:paraId="7D971FAF" w14:textId="77777777" w:rsidR="001B6F13" w:rsidRPr="001B6F13" w:rsidRDefault="001B6F13" w:rsidP="001B6F13">
            <w:pPr>
              <w:spacing w:before="60"/>
              <w:rPr>
                <w:sz w:val="24"/>
                <w:szCs w:val="24"/>
              </w:rPr>
            </w:pPr>
          </w:p>
        </w:tc>
      </w:tr>
      <w:tr w:rsidR="001B6F13" w:rsidRPr="00846B76" w14:paraId="1D76D71C" w14:textId="77777777" w:rsidTr="00EF29D1">
        <w:trPr>
          <w:trHeight w:val="54"/>
        </w:trPr>
        <w:tc>
          <w:tcPr>
            <w:tcW w:w="5000" w:type="pct"/>
            <w:gridSpan w:val="2"/>
            <w:shd w:val="clear" w:color="auto" w:fill="auto"/>
          </w:tcPr>
          <w:p w14:paraId="7D9A247D" w14:textId="77777777" w:rsidR="001B6F13" w:rsidRPr="00846B76" w:rsidRDefault="001B6F13" w:rsidP="00EF29D1">
            <w:pPr>
              <w:spacing w:before="60"/>
              <w:rPr>
                <w:rFonts w:asciiTheme="majorHAnsi" w:hAnsiTheme="majorHAnsi"/>
                <w:b/>
                <w:sz w:val="8"/>
              </w:rPr>
            </w:pPr>
          </w:p>
        </w:tc>
      </w:tr>
      <w:tr w:rsidR="001B6F13" w:rsidRPr="0090596C" w14:paraId="3A0BB515" w14:textId="77777777" w:rsidTr="004E6899">
        <w:tc>
          <w:tcPr>
            <w:tcW w:w="5000" w:type="pct"/>
            <w:gridSpan w:val="2"/>
            <w:shd w:val="clear" w:color="auto" w:fill="0F3B59" w:themeFill="accent1" w:themeFillShade="BF"/>
          </w:tcPr>
          <w:p w14:paraId="7326FED9" w14:textId="77777777" w:rsidR="001B6F13" w:rsidRPr="00E9661F" w:rsidRDefault="001B6F13" w:rsidP="00EF29D1">
            <w:pPr>
              <w:pStyle w:val="Balk1"/>
              <w:rPr>
                <w:rFonts w:ascii="Xolonium" w:hAnsi="Xolonium"/>
              </w:rPr>
            </w:pPr>
            <w:r w:rsidRPr="00E9661F">
              <w:rPr>
                <w:rFonts w:ascii="Xolonium" w:hAnsi="Xolonium"/>
              </w:rPr>
              <w:t>Early Developmental Information</w:t>
            </w:r>
          </w:p>
        </w:tc>
      </w:tr>
      <w:tr w:rsidR="001B6F13" w:rsidRPr="00846B76" w14:paraId="09A7434D" w14:textId="77777777" w:rsidTr="001B6F13">
        <w:tc>
          <w:tcPr>
            <w:tcW w:w="5000" w:type="pct"/>
            <w:gridSpan w:val="2"/>
            <w:vAlign w:val="bottom"/>
          </w:tcPr>
          <w:p w14:paraId="102229B8" w14:textId="14E91ABB" w:rsidR="001B6F13" w:rsidRPr="001B6F13" w:rsidRDefault="001B6F13" w:rsidP="00EF29D1">
            <w:pPr>
              <w:spacing w:before="60"/>
              <w:rPr>
                <w:i/>
                <w:iCs/>
              </w:rPr>
            </w:pPr>
            <w:r w:rsidRPr="001B6F13">
              <w:rPr>
                <w:i/>
                <w:iCs/>
                <w:sz w:val="24"/>
                <w:szCs w:val="24"/>
              </w:rPr>
              <w:t>Please rank each area of concern by order of significance</w:t>
            </w:r>
          </w:p>
        </w:tc>
      </w:tr>
      <w:tr w:rsidR="001B6F13" w:rsidRPr="00846B76" w14:paraId="10CDE22C" w14:textId="77777777" w:rsidTr="00EF29D1">
        <w:tc>
          <w:tcPr>
            <w:tcW w:w="1780" w:type="pct"/>
            <w:vAlign w:val="bottom"/>
          </w:tcPr>
          <w:p w14:paraId="2241D45C" w14:textId="257C0D7F" w:rsidR="001B6F13" w:rsidRPr="00987550" w:rsidRDefault="001B6F13" w:rsidP="00EF29D1">
            <w:pPr>
              <w:pStyle w:val="NormalGirinti"/>
              <w:spacing w:before="60"/>
              <w:ind w:left="0"/>
              <w:rPr>
                <w:sz w:val="22"/>
                <w:szCs w:val="22"/>
              </w:rPr>
            </w:pPr>
            <w:r w:rsidRPr="00987550">
              <w:rPr>
                <w:noProof/>
                <w:sz w:val="22"/>
                <w:szCs w:val="22"/>
              </w:rPr>
              <w:drawing>
                <wp:anchor distT="0" distB="0" distL="114300" distR="114300" simplePos="0" relativeHeight="251698176" behindDoc="1" locked="0" layoutInCell="1" allowOverlap="1" wp14:anchorId="019A7504" wp14:editId="1D87DA25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40469</wp:posOffset>
                  </wp:positionV>
                  <wp:extent cx="201953" cy="201953"/>
                  <wp:effectExtent l="0" t="0" r="7620" b="7620"/>
                  <wp:wrapTight wrapText="bothSides">
                    <wp:wrapPolygon edited="0">
                      <wp:start x="0" y="0"/>
                      <wp:lineTo x="0" y="20377"/>
                      <wp:lineTo x="20377" y="20377"/>
                      <wp:lineTo x="20377" y="0"/>
                      <wp:lineTo x="0" y="0"/>
                    </wp:wrapPolygon>
                  </wp:wrapTight>
                  <wp:docPr id="1646373260" name="Graphic 1646373260" descr="Stop outli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0475465" name="Graphic 1830475465" descr="Stop outline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953" cy="2019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987550" w:rsidRPr="00987550">
              <w:rPr>
                <w:noProof/>
                <w:sz w:val="22"/>
                <w:szCs w:val="22"/>
              </w:rPr>
              <w:t>Academic Functioning</w:t>
            </w:r>
          </w:p>
        </w:tc>
        <w:tc>
          <w:tcPr>
            <w:tcW w:w="3220" w:type="pct"/>
            <w:tcBorders>
              <w:bottom w:val="single" w:sz="4" w:space="0" w:color="auto"/>
            </w:tcBorders>
            <w:vAlign w:val="bottom"/>
          </w:tcPr>
          <w:p w14:paraId="527C9786" w14:textId="77777777" w:rsidR="001B6F13" w:rsidRPr="00846B76" w:rsidRDefault="001B6F13" w:rsidP="00EF29D1">
            <w:pPr>
              <w:spacing w:before="60"/>
            </w:pPr>
          </w:p>
        </w:tc>
      </w:tr>
      <w:tr w:rsidR="001B6F13" w:rsidRPr="00846B76" w14:paraId="015425E9" w14:textId="77777777" w:rsidTr="00EF29D1">
        <w:tc>
          <w:tcPr>
            <w:tcW w:w="1780" w:type="pct"/>
            <w:vAlign w:val="bottom"/>
          </w:tcPr>
          <w:p w14:paraId="456A7A71" w14:textId="04D674E4" w:rsidR="001B6F13" w:rsidRPr="00987550" w:rsidRDefault="001B6F13" w:rsidP="00EF29D1">
            <w:pPr>
              <w:pStyle w:val="NormalGirinti"/>
              <w:spacing w:before="60"/>
              <w:ind w:left="283"/>
              <w:rPr>
                <w:sz w:val="22"/>
                <w:szCs w:val="22"/>
              </w:rPr>
            </w:pPr>
            <w:r w:rsidRPr="00987550">
              <w:rPr>
                <w:noProof/>
                <w:sz w:val="22"/>
                <w:szCs w:val="22"/>
              </w:rPr>
              <w:drawing>
                <wp:anchor distT="0" distB="0" distL="114300" distR="114300" simplePos="0" relativeHeight="251699200" behindDoc="1" locked="0" layoutInCell="1" allowOverlap="1" wp14:anchorId="7FC8800D" wp14:editId="49E56A6C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40469</wp:posOffset>
                  </wp:positionV>
                  <wp:extent cx="201953" cy="201953"/>
                  <wp:effectExtent l="0" t="0" r="7620" b="7620"/>
                  <wp:wrapTight wrapText="bothSides">
                    <wp:wrapPolygon edited="0">
                      <wp:start x="0" y="0"/>
                      <wp:lineTo x="0" y="20377"/>
                      <wp:lineTo x="20377" y="20377"/>
                      <wp:lineTo x="20377" y="0"/>
                      <wp:lineTo x="0" y="0"/>
                    </wp:wrapPolygon>
                  </wp:wrapTight>
                  <wp:docPr id="109163369" name="Graphic 109163369" descr="Stop outli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0475465" name="Graphic 1830475465" descr="Stop outline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953" cy="2019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987550" w:rsidRPr="00987550">
              <w:rPr>
                <w:noProof/>
                <w:sz w:val="22"/>
                <w:szCs w:val="22"/>
              </w:rPr>
              <w:t>Executive Functioning</w:t>
            </w:r>
          </w:p>
        </w:tc>
        <w:tc>
          <w:tcPr>
            <w:tcW w:w="3220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0E80D54" w14:textId="77777777" w:rsidR="001B6F13" w:rsidRPr="00846B76" w:rsidRDefault="001B6F13" w:rsidP="00EF29D1">
            <w:pPr>
              <w:spacing w:before="60"/>
            </w:pPr>
          </w:p>
        </w:tc>
      </w:tr>
      <w:tr w:rsidR="001B6F13" w:rsidRPr="00846B76" w14:paraId="5F6BC48D" w14:textId="77777777" w:rsidTr="00EF29D1">
        <w:tc>
          <w:tcPr>
            <w:tcW w:w="1780" w:type="pct"/>
            <w:vAlign w:val="bottom"/>
          </w:tcPr>
          <w:p w14:paraId="143F1FAF" w14:textId="0E2F74BE" w:rsidR="001B6F13" w:rsidRPr="00987550" w:rsidRDefault="001B6F13" w:rsidP="00EF29D1">
            <w:pPr>
              <w:pStyle w:val="NormalGirinti"/>
              <w:spacing w:before="60"/>
              <w:ind w:left="283"/>
              <w:rPr>
                <w:noProof/>
                <w:sz w:val="22"/>
                <w:szCs w:val="22"/>
              </w:rPr>
            </w:pPr>
            <w:r w:rsidRPr="00987550">
              <w:rPr>
                <w:noProof/>
                <w:sz w:val="22"/>
                <w:szCs w:val="22"/>
              </w:rPr>
              <w:drawing>
                <wp:anchor distT="0" distB="0" distL="114300" distR="114300" simplePos="0" relativeHeight="251700224" behindDoc="1" locked="0" layoutInCell="1" allowOverlap="1" wp14:anchorId="01307E7D" wp14:editId="3C713F4D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40469</wp:posOffset>
                  </wp:positionV>
                  <wp:extent cx="201953" cy="201953"/>
                  <wp:effectExtent l="0" t="0" r="7620" b="7620"/>
                  <wp:wrapTight wrapText="bothSides">
                    <wp:wrapPolygon edited="0">
                      <wp:start x="0" y="0"/>
                      <wp:lineTo x="0" y="20377"/>
                      <wp:lineTo x="20377" y="20377"/>
                      <wp:lineTo x="20377" y="0"/>
                      <wp:lineTo x="0" y="0"/>
                    </wp:wrapPolygon>
                  </wp:wrapTight>
                  <wp:docPr id="1402342824" name="Graphic 1402342824" descr="Stop outli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0475465" name="Graphic 1830475465" descr="Stop outline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953" cy="2019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987550" w:rsidRPr="00987550">
              <w:rPr>
                <w:noProof/>
                <w:sz w:val="22"/>
                <w:szCs w:val="22"/>
              </w:rPr>
              <w:t>Behavioral Functioning</w:t>
            </w:r>
          </w:p>
        </w:tc>
        <w:tc>
          <w:tcPr>
            <w:tcW w:w="3220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4AF2D5A" w14:textId="77777777" w:rsidR="001B6F13" w:rsidRPr="00846B76" w:rsidRDefault="001B6F13" w:rsidP="00EF29D1">
            <w:pPr>
              <w:spacing w:before="60"/>
            </w:pPr>
          </w:p>
        </w:tc>
      </w:tr>
      <w:tr w:rsidR="001B6F13" w:rsidRPr="00846B76" w14:paraId="14505D36" w14:textId="77777777" w:rsidTr="00EF29D1">
        <w:tc>
          <w:tcPr>
            <w:tcW w:w="1780" w:type="pct"/>
            <w:vAlign w:val="bottom"/>
          </w:tcPr>
          <w:p w14:paraId="44603821" w14:textId="5FF40962" w:rsidR="001B6F13" w:rsidRPr="00987550" w:rsidRDefault="001B6F13" w:rsidP="00EF29D1">
            <w:pPr>
              <w:pStyle w:val="NormalGirinti"/>
              <w:spacing w:before="60"/>
              <w:ind w:left="283"/>
              <w:rPr>
                <w:noProof/>
                <w:sz w:val="22"/>
                <w:szCs w:val="22"/>
              </w:rPr>
            </w:pPr>
            <w:r w:rsidRPr="00987550">
              <w:rPr>
                <w:noProof/>
                <w:sz w:val="22"/>
                <w:szCs w:val="22"/>
              </w:rPr>
              <w:drawing>
                <wp:anchor distT="0" distB="0" distL="114300" distR="114300" simplePos="0" relativeHeight="251701248" behindDoc="1" locked="0" layoutInCell="1" allowOverlap="1" wp14:anchorId="5F964829" wp14:editId="235B345F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40469</wp:posOffset>
                  </wp:positionV>
                  <wp:extent cx="201953" cy="201953"/>
                  <wp:effectExtent l="0" t="0" r="7620" b="7620"/>
                  <wp:wrapTight wrapText="bothSides">
                    <wp:wrapPolygon edited="0">
                      <wp:start x="0" y="0"/>
                      <wp:lineTo x="0" y="20377"/>
                      <wp:lineTo x="20377" y="20377"/>
                      <wp:lineTo x="20377" y="0"/>
                      <wp:lineTo x="0" y="0"/>
                    </wp:wrapPolygon>
                  </wp:wrapTight>
                  <wp:docPr id="468046989" name="Graphic 468046989" descr="Stop outli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0475465" name="Graphic 1830475465" descr="Stop outline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953" cy="2019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987550" w:rsidRPr="00987550">
              <w:rPr>
                <w:noProof/>
                <w:sz w:val="22"/>
                <w:szCs w:val="22"/>
              </w:rPr>
              <w:t>Social-Emotional Functioning</w:t>
            </w:r>
          </w:p>
        </w:tc>
        <w:tc>
          <w:tcPr>
            <w:tcW w:w="3220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A561AD6" w14:textId="77777777" w:rsidR="001B6F13" w:rsidRPr="00846B76" w:rsidRDefault="001B6F13" w:rsidP="00EF29D1">
            <w:pPr>
              <w:spacing w:before="60"/>
            </w:pPr>
          </w:p>
        </w:tc>
      </w:tr>
      <w:tr w:rsidR="001B6F13" w:rsidRPr="00846B76" w14:paraId="122CE680" w14:textId="77777777" w:rsidTr="00EF29D1">
        <w:tc>
          <w:tcPr>
            <w:tcW w:w="1780" w:type="pct"/>
            <w:vAlign w:val="bottom"/>
          </w:tcPr>
          <w:p w14:paraId="6A148F72" w14:textId="11716DDB" w:rsidR="001B6F13" w:rsidRPr="00987550" w:rsidRDefault="001B6F13" w:rsidP="00EF29D1">
            <w:pPr>
              <w:pStyle w:val="NormalGirinti"/>
              <w:spacing w:before="60"/>
              <w:ind w:left="283"/>
              <w:rPr>
                <w:noProof/>
                <w:sz w:val="22"/>
                <w:szCs w:val="22"/>
              </w:rPr>
            </w:pPr>
            <w:r w:rsidRPr="00987550">
              <w:rPr>
                <w:noProof/>
                <w:sz w:val="22"/>
                <w:szCs w:val="22"/>
              </w:rPr>
              <w:drawing>
                <wp:anchor distT="0" distB="0" distL="114300" distR="114300" simplePos="0" relativeHeight="251702272" behindDoc="1" locked="0" layoutInCell="1" allowOverlap="1" wp14:anchorId="7CF4F46E" wp14:editId="5C520A95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40469</wp:posOffset>
                  </wp:positionV>
                  <wp:extent cx="201953" cy="201953"/>
                  <wp:effectExtent l="0" t="0" r="7620" b="7620"/>
                  <wp:wrapTight wrapText="bothSides">
                    <wp:wrapPolygon edited="0">
                      <wp:start x="0" y="0"/>
                      <wp:lineTo x="0" y="20377"/>
                      <wp:lineTo x="20377" y="20377"/>
                      <wp:lineTo x="20377" y="0"/>
                      <wp:lineTo x="0" y="0"/>
                    </wp:wrapPolygon>
                  </wp:wrapTight>
                  <wp:docPr id="811770404" name="Graphic 811770404" descr="Stop outli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0475465" name="Graphic 1830475465" descr="Stop outline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953" cy="2019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987550" w:rsidRPr="00987550">
              <w:rPr>
                <w:noProof/>
                <w:sz w:val="22"/>
                <w:szCs w:val="22"/>
              </w:rPr>
              <w:t>Developmental Functioning</w:t>
            </w:r>
          </w:p>
        </w:tc>
        <w:tc>
          <w:tcPr>
            <w:tcW w:w="3220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1CFF669" w14:textId="77777777" w:rsidR="001B6F13" w:rsidRPr="00846B76" w:rsidRDefault="001B6F13" w:rsidP="00EF29D1">
            <w:pPr>
              <w:spacing w:before="60"/>
            </w:pPr>
          </w:p>
        </w:tc>
      </w:tr>
      <w:tr w:rsidR="001B6F13" w:rsidRPr="00846B76" w14:paraId="5065CE61" w14:textId="77777777" w:rsidTr="001B6F13">
        <w:tc>
          <w:tcPr>
            <w:tcW w:w="5000" w:type="pct"/>
            <w:gridSpan w:val="2"/>
            <w:vAlign w:val="bottom"/>
          </w:tcPr>
          <w:p w14:paraId="5897BE21" w14:textId="77777777" w:rsidR="001B6F13" w:rsidRPr="001B6F13" w:rsidRDefault="001B6F13" w:rsidP="001B6F13">
            <w:pPr>
              <w:spacing w:before="60"/>
              <w:rPr>
                <w:sz w:val="24"/>
                <w:szCs w:val="24"/>
              </w:rPr>
            </w:pPr>
          </w:p>
        </w:tc>
      </w:tr>
      <w:tr w:rsidR="00C07BAB" w:rsidRPr="00846B76" w14:paraId="5E6D362F" w14:textId="77777777" w:rsidTr="001B6F13">
        <w:tc>
          <w:tcPr>
            <w:tcW w:w="5000" w:type="pct"/>
            <w:gridSpan w:val="2"/>
            <w:vAlign w:val="bottom"/>
          </w:tcPr>
          <w:p w14:paraId="028FB707" w14:textId="4FBBBC27" w:rsidR="00C07BAB" w:rsidRPr="001B6F13" w:rsidRDefault="00C07BAB" w:rsidP="001B6F13">
            <w:pPr>
              <w:spacing w:before="60"/>
              <w:rPr>
                <w:sz w:val="24"/>
                <w:szCs w:val="24"/>
              </w:rPr>
            </w:pPr>
            <w:r w:rsidRPr="00C07BAB">
              <w:rPr>
                <w:sz w:val="24"/>
                <w:szCs w:val="24"/>
              </w:rPr>
              <w:t>Check all that apply</w:t>
            </w:r>
          </w:p>
        </w:tc>
      </w:tr>
      <w:tr w:rsidR="00C07BAB" w:rsidRPr="00846B76" w14:paraId="4B2A8BBE" w14:textId="77777777" w:rsidTr="00EF29D1">
        <w:tc>
          <w:tcPr>
            <w:tcW w:w="5000" w:type="pct"/>
            <w:gridSpan w:val="2"/>
            <w:vAlign w:val="bottom"/>
          </w:tcPr>
          <w:p w14:paraId="7C51049A" w14:textId="00AE23DE" w:rsidR="00C07BAB" w:rsidRPr="00846B76" w:rsidRDefault="00C07BAB" w:rsidP="00C07BAB">
            <w:pPr>
              <w:spacing w:before="60"/>
            </w:pPr>
            <w:r>
              <w:t>Academic Functioning</w:t>
            </w:r>
          </w:p>
        </w:tc>
      </w:tr>
      <w:tr w:rsidR="00C07BAB" w:rsidRPr="00846B76" w14:paraId="144707F8" w14:textId="77777777" w:rsidTr="00C07BAB">
        <w:tc>
          <w:tcPr>
            <w:tcW w:w="5000" w:type="pct"/>
            <w:gridSpan w:val="2"/>
            <w:vAlign w:val="bottom"/>
          </w:tcPr>
          <w:p w14:paraId="404E3B55" w14:textId="0C6FBE8D" w:rsidR="00C07BAB" w:rsidRPr="00846B76" w:rsidRDefault="00C07BAB" w:rsidP="00EF29D1">
            <w:pPr>
              <w:spacing w:before="60"/>
            </w:pPr>
            <w:r>
              <w:rPr>
                <w:noProof/>
                <w:sz w:val="24"/>
                <w:szCs w:val="24"/>
              </w:rPr>
              <w:drawing>
                <wp:anchor distT="0" distB="0" distL="114300" distR="114300" simplePos="0" relativeHeight="251706368" behindDoc="1" locked="0" layoutInCell="1" allowOverlap="1" wp14:anchorId="040971A4" wp14:editId="79594B0F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40469</wp:posOffset>
                  </wp:positionV>
                  <wp:extent cx="201953" cy="201953"/>
                  <wp:effectExtent l="0" t="0" r="7620" b="7620"/>
                  <wp:wrapTight wrapText="bothSides">
                    <wp:wrapPolygon edited="0">
                      <wp:start x="0" y="0"/>
                      <wp:lineTo x="0" y="20377"/>
                      <wp:lineTo x="20377" y="20377"/>
                      <wp:lineTo x="20377" y="0"/>
                      <wp:lineTo x="0" y="0"/>
                    </wp:wrapPolygon>
                  </wp:wrapTight>
                  <wp:docPr id="360730966" name="Graphic 360730966" descr="Stop outli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0475465" name="Graphic 1830475465" descr="Stop outline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953" cy="2019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C07BAB">
              <w:rPr>
                <w:noProof/>
                <w:sz w:val="24"/>
                <w:szCs w:val="24"/>
              </w:rPr>
              <w:t>Poor grades or declining academic performance</w:t>
            </w:r>
          </w:p>
        </w:tc>
      </w:tr>
      <w:tr w:rsidR="00C07BAB" w:rsidRPr="00846B76" w14:paraId="778AF8F5" w14:textId="77777777" w:rsidTr="00EF29D1">
        <w:tc>
          <w:tcPr>
            <w:tcW w:w="5000" w:type="pct"/>
            <w:gridSpan w:val="2"/>
            <w:vAlign w:val="bottom"/>
          </w:tcPr>
          <w:p w14:paraId="2C73F501" w14:textId="16C98C2E" w:rsidR="00C07BAB" w:rsidRPr="00846B76" w:rsidRDefault="00C07BAB" w:rsidP="00EF29D1">
            <w:pPr>
              <w:spacing w:before="60"/>
            </w:pPr>
            <w:r>
              <w:rPr>
                <w:noProof/>
                <w:sz w:val="24"/>
                <w:szCs w:val="24"/>
              </w:rPr>
              <w:drawing>
                <wp:anchor distT="0" distB="0" distL="114300" distR="114300" simplePos="0" relativeHeight="251708416" behindDoc="1" locked="0" layoutInCell="1" allowOverlap="1" wp14:anchorId="297DC7CA" wp14:editId="596662BA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40469</wp:posOffset>
                  </wp:positionV>
                  <wp:extent cx="201953" cy="201953"/>
                  <wp:effectExtent l="0" t="0" r="7620" b="7620"/>
                  <wp:wrapTight wrapText="bothSides">
                    <wp:wrapPolygon edited="0">
                      <wp:start x="0" y="0"/>
                      <wp:lineTo x="0" y="20377"/>
                      <wp:lineTo x="20377" y="20377"/>
                      <wp:lineTo x="20377" y="0"/>
                      <wp:lineTo x="0" y="0"/>
                    </wp:wrapPolygon>
                  </wp:wrapTight>
                  <wp:docPr id="893201668" name="Graphic 893201668" descr="Stop outli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0475465" name="Graphic 1830475465" descr="Stop outline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953" cy="2019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C07BAB">
              <w:rPr>
                <w:noProof/>
                <w:sz w:val="24"/>
                <w:szCs w:val="24"/>
              </w:rPr>
              <w:t>Struggles with specific subjects or concepts</w:t>
            </w:r>
          </w:p>
        </w:tc>
      </w:tr>
      <w:tr w:rsidR="00C07BAB" w:rsidRPr="00846B76" w14:paraId="6DAFAB8F" w14:textId="77777777" w:rsidTr="00EF29D1">
        <w:tc>
          <w:tcPr>
            <w:tcW w:w="5000" w:type="pct"/>
            <w:gridSpan w:val="2"/>
            <w:vAlign w:val="bottom"/>
          </w:tcPr>
          <w:p w14:paraId="47E66B50" w14:textId="5F8C6509" w:rsidR="00C07BAB" w:rsidRPr="00846B76" w:rsidRDefault="00C07BAB" w:rsidP="00EF29D1">
            <w:pPr>
              <w:spacing w:before="60"/>
            </w:pPr>
            <w:r>
              <w:rPr>
                <w:noProof/>
                <w:sz w:val="24"/>
                <w:szCs w:val="24"/>
              </w:rPr>
              <w:drawing>
                <wp:anchor distT="0" distB="0" distL="114300" distR="114300" simplePos="0" relativeHeight="251710464" behindDoc="1" locked="0" layoutInCell="1" allowOverlap="1" wp14:anchorId="07558271" wp14:editId="7679D555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40469</wp:posOffset>
                  </wp:positionV>
                  <wp:extent cx="201953" cy="201953"/>
                  <wp:effectExtent l="0" t="0" r="7620" b="7620"/>
                  <wp:wrapTight wrapText="bothSides">
                    <wp:wrapPolygon edited="0">
                      <wp:start x="0" y="0"/>
                      <wp:lineTo x="0" y="20377"/>
                      <wp:lineTo x="20377" y="20377"/>
                      <wp:lineTo x="20377" y="0"/>
                      <wp:lineTo x="0" y="0"/>
                    </wp:wrapPolygon>
                  </wp:wrapTight>
                  <wp:docPr id="951411010" name="Graphic 951411010" descr="Stop outli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0475465" name="Graphic 1830475465" descr="Stop outline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953" cy="2019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C07BAB">
              <w:rPr>
                <w:noProof/>
                <w:sz w:val="24"/>
                <w:szCs w:val="24"/>
              </w:rPr>
              <w:t>Lacks engagement or motivation in academic activities</w:t>
            </w:r>
          </w:p>
        </w:tc>
      </w:tr>
      <w:tr w:rsidR="00C07BAB" w:rsidRPr="00846B76" w14:paraId="24A3A885" w14:textId="77777777" w:rsidTr="00EF29D1">
        <w:tc>
          <w:tcPr>
            <w:tcW w:w="5000" w:type="pct"/>
            <w:gridSpan w:val="2"/>
            <w:vAlign w:val="bottom"/>
          </w:tcPr>
          <w:p w14:paraId="3AFA0521" w14:textId="35A5426F" w:rsidR="00C07BAB" w:rsidRPr="00846B76" w:rsidRDefault="00C07BAB" w:rsidP="00EF29D1">
            <w:pPr>
              <w:spacing w:before="60"/>
            </w:pPr>
            <w:r>
              <w:rPr>
                <w:noProof/>
                <w:sz w:val="24"/>
                <w:szCs w:val="24"/>
              </w:rPr>
              <w:drawing>
                <wp:anchor distT="0" distB="0" distL="114300" distR="114300" simplePos="0" relativeHeight="251712512" behindDoc="1" locked="0" layoutInCell="1" allowOverlap="1" wp14:anchorId="3584AE83" wp14:editId="3E27BA45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40469</wp:posOffset>
                  </wp:positionV>
                  <wp:extent cx="201953" cy="201953"/>
                  <wp:effectExtent l="0" t="0" r="7620" b="7620"/>
                  <wp:wrapTight wrapText="bothSides">
                    <wp:wrapPolygon edited="0">
                      <wp:start x="0" y="0"/>
                      <wp:lineTo x="0" y="20377"/>
                      <wp:lineTo x="20377" y="20377"/>
                      <wp:lineTo x="20377" y="0"/>
                      <wp:lineTo x="0" y="0"/>
                    </wp:wrapPolygon>
                  </wp:wrapTight>
                  <wp:docPr id="1051967159" name="Graphic 1051967159" descr="Stop outli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0475465" name="Graphic 1830475465" descr="Stop outline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953" cy="2019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C07BAB">
              <w:rPr>
                <w:noProof/>
                <w:sz w:val="24"/>
                <w:szCs w:val="24"/>
              </w:rPr>
              <w:t>Reading difficulties, such as struggling to read fluently or comprehend written material.</w:t>
            </w:r>
          </w:p>
        </w:tc>
      </w:tr>
      <w:tr w:rsidR="00C07BAB" w:rsidRPr="00846B76" w14:paraId="4C83E157" w14:textId="77777777" w:rsidTr="00EF29D1">
        <w:tc>
          <w:tcPr>
            <w:tcW w:w="5000" w:type="pct"/>
            <w:gridSpan w:val="2"/>
            <w:vAlign w:val="bottom"/>
          </w:tcPr>
          <w:p w14:paraId="1521CB60" w14:textId="5E930CA1" w:rsidR="00C07BAB" w:rsidRPr="00846B76" w:rsidRDefault="00C07BAB" w:rsidP="00EF29D1">
            <w:pPr>
              <w:spacing w:before="60"/>
            </w:pPr>
            <w:r>
              <w:rPr>
                <w:noProof/>
                <w:sz w:val="24"/>
                <w:szCs w:val="24"/>
              </w:rPr>
              <w:drawing>
                <wp:anchor distT="0" distB="0" distL="114300" distR="114300" simplePos="0" relativeHeight="251714560" behindDoc="1" locked="0" layoutInCell="1" allowOverlap="1" wp14:anchorId="7A689AAC" wp14:editId="1A02B10C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40469</wp:posOffset>
                  </wp:positionV>
                  <wp:extent cx="201953" cy="201953"/>
                  <wp:effectExtent l="0" t="0" r="7620" b="7620"/>
                  <wp:wrapTight wrapText="bothSides">
                    <wp:wrapPolygon edited="0">
                      <wp:start x="0" y="0"/>
                      <wp:lineTo x="0" y="20377"/>
                      <wp:lineTo x="20377" y="20377"/>
                      <wp:lineTo x="20377" y="0"/>
                      <wp:lineTo x="0" y="0"/>
                    </wp:wrapPolygon>
                  </wp:wrapTight>
                  <wp:docPr id="1831895760" name="Graphic 1831895760" descr="Stop outli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0475465" name="Graphic 1830475465" descr="Stop outline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953" cy="2019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C07BAB">
              <w:rPr>
                <w:noProof/>
                <w:sz w:val="24"/>
                <w:szCs w:val="24"/>
              </w:rPr>
              <w:t>Writing difficulties, such as trouble expressing thoughts in writing</w:t>
            </w:r>
          </w:p>
        </w:tc>
      </w:tr>
      <w:tr w:rsidR="00C07BAB" w:rsidRPr="00846B76" w14:paraId="0F962E16" w14:textId="77777777" w:rsidTr="00EF29D1">
        <w:tc>
          <w:tcPr>
            <w:tcW w:w="5000" w:type="pct"/>
            <w:gridSpan w:val="2"/>
            <w:vAlign w:val="bottom"/>
          </w:tcPr>
          <w:p w14:paraId="744ED6DF" w14:textId="2A20E615" w:rsidR="00C07BAB" w:rsidRPr="00846B76" w:rsidRDefault="00C07BAB" w:rsidP="00EF29D1">
            <w:pPr>
              <w:spacing w:before="60"/>
            </w:pPr>
            <w:r>
              <w:rPr>
                <w:noProof/>
                <w:sz w:val="24"/>
                <w:szCs w:val="24"/>
              </w:rPr>
              <w:drawing>
                <wp:anchor distT="0" distB="0" distL="114300" distR="114300" simplePos="0" relativeHeight="251716608" behindDoc="1" locked="0" layoutInCell="1" allowOverlap="1" wp14:anchorId="0F72CC40" wp14:editId="421266F3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40469</wp:posOffset>
                  </wp:positionV>
                  <wp:extent cx="201953" cy="201953"/>
                  <wp:effectExtent l="0" t="0" r="7620" b="7620"/>
                  <wp:wrapTight wrapText="bothSides">
                    <wp:wrapPolygon edited="0">
                      <wp:start x="0" y="0"/>
                      <wp:lineTo x="0" y="20377"/>
                      <wp:lineTo x="20377" y="20377"/>
                      <wp:lineTo x="20377" y="0"/>
                      <wp:lineTo x="0" y="0"/>
                    </wp:wrapPolygon>
                  </wp:wrapTight>
                  <wp:docPr id="1505249012" name="Graphic 1505249012" descr="Stop outli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0475465" name="Graphic 1830475465" descr="Stop outline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953" cy="2019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C07BAB">
              <w:rPr>
                <w:noProof/>
                <w:sz w:val="24"/>
                <w:szCs w:val="24"/>
              </w:rPr>
              <w:t>Mathematics difficulties such as trouble understanding basic concepts and comprehending mathematical word problems</w:t>
            </w:r>
          </w:p>
        </w:tc>
      </w:tr>
      <w:tr w:rsidR="00C07BAB" w:rsidRPr="00846B76" w14:paraId="5DB7C495" w14:textId="77777777" w:rsidTr="00EF29D1">
        <w:tc>
          <w:tcPr>
            <w:tcW w:w="5000" w:type="pct"/>
            <w:gridSpan w:val="2"/>
            <w:vAlign w:val="bottom"/>
          </w:tcPr>
          <w:p w14:paraId="57045EDA" w14:textId="2F41CBD9" w:rsidR="00C07BAB" w:rsidRPr="00846B76" w:rsidRDefault="00C07BAB" w:rsidP="00EF29D1">
            <w:pPr>
              <w:spacing w:before="60"/>
            </w:pPr>
            <w:r>
              <w:rPr>
                <w:noProof/>
                <w:sz w:val="24"/>
                <w:szCs w:val="24"/>
              </w:rPr>
              <w:drawing>
                <wp:anchor distT="0" distB="0" distL="114300" distR="114300" simplePos="0" relativeHeight="251718656" behindDoc="1" locked="0" layoutInCell="1" allowOverlap="1" wp14:anchorId="6DFD7DD7" wp14:editId="30D188A8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40469</wp:posOffset>
                  </wp:positionV>
                  <wp:extent cx="201953" cy="201953"/>
                  <wp:effectExtent l="0" t="0" r="7620" b="7620"/>
                  <wp:wrapTight wrapText="bothSides">
                    <wp:wrapPolygon edited="0">
                      <wp:start x="0" y="0"/>
                      <wp:lineTo x="0" y="20377"/>
                      <wp:lineTo x="20377" y="20377"/>
                      <wp:lineTo x="20377" y="0"/>
                      <wp:lineTo x="0" y="0"/>
                    </wp:wrapPolygon>
                  </wp:wrapTight>
                  <wp:docPr id="46396298" name="Graphic 46396298" descr="Stop outli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0475465" name="Graphic 1830475465" descr="Stop outline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953" cy="2019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C07BAB">
              <w:rPr>
                <w:noProof/>
                <w:sz w:val="24"/>
                <w:szCs w:val="24"/>
              </w:rPr>
              <w:t>Struggles to understand and follow multi-step instructions, often requiring repeated explanations</w:t>
            </w:r>
          </w:p>
        </w:tc>
      </w:tr>
      <w:tr w:rsidR="00C07BAB" w:rsidRPr="00846B76" w14:paraId="7CF446B1" w14:textId="77777777" w:rsidTr="001B6F13">
        <w:tc>
          <w:tcPr>
            <w:tcW w:w="5000" w:type="pct"/>
            <w:gridSpan w:val="2"/>
            <w:vAlign w:val="bottom"/>
          </w:tcPr>
          <w:p w14:paraId="1C301DCF" w14:textId="77777777" w:rsidR="00C07BAB" w:rsidRPr="001B6F13" w:rsidRDefault="00C07BAB" w:rsidP="001B6F13">
            <w:pPr>
              <w:spacing w:before="60"/>
              <w:rPr>
                <w:sz w:val="24"/>
                <w:szCs w:val="24"/>
              </w:rPr>
            </w:pPr>
          </w:p>
        </w:tc>
      </w:tr>
      <w:tr w:rsidR="00C07BAB" w:rsidRPr="00846B76" w14:paraId="4EE13B6D" w14:textId="77777777" w:rsidTr="001B6F13">
        <w:tc>
          <w:tcPr>
            <w:tcW w:w="5000" w:type="pct"/>
            <w:gridSpan w:val="2"/>
            <w:vAlign w:val="bottom"/>
          </w:tcPr>
          <w:p w14:paraId="6758A5E5" w14:textId="77777777" w:rsidR="00C07BAB" w:rsidRPr="001B6F13" w:rsidRDefault="00C07BAB" w:rsidP="001B6F13">
            <w:pPr>
              <w:spacing w:before="60"/>
              <w:rPr>
                <w:sz w:val="24"/>
                <w:szCs w:val="24"/>
              </w:rPr>
            </w:pPr>
          </w:p>
        </w:tc>
      </w:tr>
      <w:tr w:rsidR="00C07BAB" w:rsidRPr="00846B76" w14:paraId="1EF84CB8" w14:textId="77777777" w:rsidTr="001B6F13">
        <w:tc>
          <w:tcPr>
            <w:tcW w:w="5000" w:type="pct"/>
            <w:gridSpan w:val="2"/>
            <w:vAlign w:val="bottom"/>
          </w:tcPr>
          <w:p w14:paraId="057CC759" w14:textId="22A2532A" w:rsidR="00C07BAB" w:rsidRPr="001B6F13" w:rsidRDefault="00C07BAB" w:rsidP="00C07BAB">
            <w:pPr>
              <w:spacing w:before="60"/>
              <w:rPr>
                <w:sz w:val="24"/>
                <w:szCs w:val="24"/>
              </w:rPr>
            </w:pPr>
            <w:r>
              <w:lastRenderedPageBreak/>
              <w:t>Executive Functioning</w:t>
            </w:r>
          </w:p>
        </w:tc>
      </w:tr>
      <w:tr w:rsidR="00C07BAB" w:rsidRPr="00846B76" w14:paraId="1219A43A" w14:textId="77777777" w:rsidTr="001B6F13">
        <w:tc>
          <w:tcPr>
            <w:tcW w:w="5000" w:type="pct"/>
            <w:gridSpan w:val="2"/>
            <w:vAlign w:val="bottom"/>
          </w:tcPr>
          <w:p w14:paraId="6A63CF6E" w14:textId="3C763942" w:rsidR="00C07BAB" w:rsidRDefault="00C07BAB" w:rsidP="00C07BAB">
            <w:pPr>
              <w:spacing w:before="60"/>
            </w:pPr>
            <w:r>
              <w:rPr>
                <w:noProof/>
                <w:sz w:val="24"/>
                <w:szCs w:val="24"/>
              </w:rPr>
              <w:drawing>
                <wp:anchor distT="0" distB="0" distL="114300" distR="114300" simplePos="0" relativeHeight="251720704" behindDoc="1" locked="0" layoutInCell="1" allowOverlap="1" wp14:anchorId="207EB2D1" wp14:editId="379EB9E4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40469</wp:posOffset>
                  </wp:positionV>
                  <wp:extent cx="201953" cy="201953"/>
                  <wp:effectExtent l="0" t="0" r="7620" b="7620"/>
                  <wp:wrapTight wrapText="bothSides">
                    <wp:wrapPolygon edited="0">
                      <wp:start x="0" y="0"/>
                      <wp:lineTo x="0" y="20377"/>
                      <wp:lineTo x="20377" y="20377"/>
                      <wp:lineTo x="20377" y="0"/>
                      <wp:lineTo x="0" y="0"/>
                    </wp:wrapPolygon>
                  </wp:wrapTight>
                  <wp:docPr id="191681883" name="Graphic 191681883" descr="Stop outli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0475465" name="Graphic 1830475465" descr="Stop outline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953" cy="2019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0B29A7" w:rsidRPr="000B29A7">
              <w:rPr>
                <w:noProof/>
                <w:sz w:val="24"/>
                <w:szCs w:val="24"/>
              </w:rPr>
              <w:t>Difficulty with organization and planning</w:t>
            </w:r>
          </w:p>
        </w:tc>
      </w:tr>
      <w:tr w:rsidR="00C07BAB" w:rsidRPr="00846B76" w14:paraId="18EFFD00" w14:textId="77777777" w:rsidTr="001B6F13">
        <w:tc>
          <w:tcPr>
            <w:tcW w:w="5000" w:type="pct"/>
            <w:gridSpan w:val="2"/>
            <w:vAlign w:val="bottom"/>
          </w:tcPr>
          <w:p w14:paraId="58463870" w14:textId="5CE2C0DA" w:rsidR="00C07BAB" w:rsidRDefault="00C07BAB" w:rsidP="00C07BAB">
            <w:pPr>
              <w:spacing w:before="60"/>
              <w:rPr>
                <w:noProof/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w:drawing>
                <wp:anchor distT="0" distB="0" distL="114300" distR="114300" simplePos="0" relativeHeight="251721728" behindDoc="1" locked="0" layoutInCell="1" allowOverlap="1" wp14:anchorId="5B029243" wp14:editId="0CB1EEEE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40469</wp:posOffset>
                  </wp:positionV>
                  <wp:extent cx="201953" cy="201953"/>
                  <wp:effectExtent l="0" t="0" r="7620" b="7620"/>
                  <wp:wrapTight wrapText="bothSides">
                    <wp:wrapPolygon edited="0">
                      <wp:start x="0" y="0"/>
                      <wp:lineTo x="0" y="20377"/>
                      <wp:lineTo x="20377" y="20377"/>
                      <wp:lineTo x="20377" y="0"/>
                      <wp:lineTo x="0" y="0"/>
                    </wp:wrapPolygon>
                  </wp:wrapTight>
                  <wp:docPr id="13366416" name="Graphic 13366416" descr="Stop outli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0475465" name="Graphic 1830475465" descr="Stop outline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953" cy="2019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0B29A7" w:rsidRPr="000B29A7">
              <w:rPr>
                <w:noProof/>
                <w:sz w:val="24"/>
                <w:szCs w:val="24"/>
              </w:rPr>
              <w:t>Poor time management skills</w:t>
            </w:r>
          </w:p>
        </w:tc>
      </w:tr>
      <w:tr w:rsidR="00C07BAB" w:rsidRPr="00846B76" w14:paraId="309FF487" w14:textId="77777777" w:rsidTr="001B6F13">
        <w:tc>
          <w:tcPr>
            <w:tcW w:w="5000" w:type="pct"/>
            <w:gridSpan w:val="2"/>
            <w:vAlign w:val="bottom"/>
          </w:tcPr>
          <w:p w14:paraId="1372A7E7" w14:textId="3A3E1DF0" w:rsidR="00C07BAB" w:rsidRDefault="00C07BAB" w:rsidP="00C07BAB">
            <w:pPr>
              <w:spacing w:before="60"/>
              <w:rPr>
                <w:noProof/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w:drawing>
                <wp:anchor distT="0" distB="0" distL="114300" distR="114300" simplePos="0" relativeHeight="251722752" behindDoc="1" locked="0" layoutInCell="1" allowOverlap="1" wp14:anchorId="2E41DAA8" wp14:editId="2F6E2C49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40469</wp:posOffset>
                  </wp:positionV>
                  <wp:extent cx="201953" cy="201953"/>
                  <wp:effectExtent l="0" t="0" r="7620" b="7620"/>
                  <wp:wrapTight wrapText="bothSides">
                    <wp:wrapPolygon edited="0">
                      <wp:start x="0" y="0"/>
                      <wp:lineTo x="0" y="20377"/>
                      <wp:lineTo x="20377" y="20377"/>
                      <wp:lineTo x="20377" y="0"/>
                      <wp:lineTo x="0" y="0"/>
                    </wp:wrapPolygon>
                  </wp:wrapTight>
                  <wp:docPr id="1985761936" name="Graphic 1985761936" descr="Stop outli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0475465" name="Graphic 1830475465" descr="Stop outline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953" cy="2019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0B29A7" w:rsidRPr="000B29A7">
              <w:rPr>
                <w:noProof/>
                <w:sz w:val="24"/>
                <w:szCs w:val="24"/>
              </w:rPr>
              <w:t>Lack of impulse control</w:t>
            </w:r>
          </w:p>
        </w:tc>
      </w:tr>
      <w:tr w:rsidR="00C07BAB" w:rsidRPr="00846B76" w14:paraId="097AEDE5" w14:textId="77777777" w:rsidTr="001B6F13">
        <w:tc>
          <w:tcPr>
            <w:tcW w:w="5000" w:type="pct"/>
            <w:gridSpan w:val="2"/>
            <w:vAlign w:val="bottom"/>
          </w:tcPr>
          <w:p w14:paraId="5E875955" w14:textId="58A2C752" w:rsidR="00C07BAB" w:rsidRDefault="00C07BAB" w:rsidP="00C07BAB">
            <w:pPr>
              <w:spacing w:before="60"/>
              <w:rPr>
                <w:noProof/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w:drawing>
                <wp:anchor distT="0" distB="0" distL="114300" distR="114300" simplePos="0" relativeHeight="251723776" behindDoc="1" locked="0" layoutInCell="1" allowOverlap="1" wp14:anchorId="7BA0772B" wp14:editId="5608AC13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40469</wp:posOffset>
                  </wp:positionV>
                  <wp:extent cx="201953" cy="201953"/>
                  <wp:effectExtent l="0" t="0" r="7620" b="7620"/>
                  <wp:wrapTight wrapText="bothSides">
                    <wp:wrapPolygon edited="0">
                      <wp:start x="0" y="0"/>
                      <wp:lineTo x="0" y="20377"/>
                      <wp:lineTo x="20377" y="20377"/>
                      <wp:lineTo x="20377" y="0"/>
                      <wp:lineTo x="0" y="0"/>
                    </wp:wrapPolygon>
                  </wp:wrapTight>
                  <wp:docPr id="193651911" name="Graphic 193651911" descr="Stop outli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0475465" name="Graphic 1830475465" descr="Stop outline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953" cy="2019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0B29A7" w:rsidRPr="000B29A7">
              <w:rPr>
                <w:noProof/>
                <w:sz w:val="24"/>
                <w:szCs w:val="24"/>
              </w:rPr>
              <w:t>Trouble with goal setting and follow-through</w:t>
            </w:r>
          </w:p>
        </w:tc>
      </w:tr>
      <w:tr w:rsidR="00C07BAB" w:rsidRPr="00846B76" w14:paraId="6E91BB95" w14:textId="77777777" w:rsidTr="001B6F13">
        <w:tc>
          <w:tcPr>
            <w:tcW w:w="5000" w:type="pct"/>
            <w:gridSpan w:val="2"/>
            <w:vAlign w:val="bottom"/>
          </w:tcPr>
          <w:p w14:paraId="0BEBC282" w14:textId="23F4F3A4" w:rsidR="00C07BAB" w:rsidRDefault="00C07BAB" w:rsidP="00C07BAB">
            <w:pPr>
              <w:spacing w:before="60"/>
              <w:rPr>
                <w:noProof/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w:drawing>
                <wp:anchor distT="0" distB="0" distL="114300" distR="114300" simplePos="0" relativeHeight="251724800" behindDoc="1" locked="0" layoutInCell="1" allowOverlap="1" wp14:anchorId="1F5B22CD" wp14:editId="0652D9F5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40469</wp:posOffset>
                  </wp:positionV>
                  <wp:extent cx="201953" cy="201953"/>
                  <wp:effectExtent l="0" t="0" r="7620" b="7620"/>
                  <wp:wrapTight wrapText="bothSides">
                    <wp:wrapPolygon edited="0">
                      <wp:start x="0" y="0"/>
                      <wp:lineTo x="0" y="20377"/>
                      <wp:lineTo x="20377" y="20377"/>
                      <wp:lineTo x="20377" y="0"/>
                      <wp:lineTo x="0" y="0"/>
                    </wp:wrapPolygon>
                  </wp:wrapTight>
                  <wp:docPr id="1133134951" name="Graphic 1133134951" descr="Stop outli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0475465" name="Graphic 1830475465" descr="Stop outline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953" cy="2019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0B29A7" w:rsidRPr="000B29A7">
              <w:rPr>
                <w:noProof/>
                <w:sz w:val="24"/>
                <w:szCs w:val="24"/>
              </w:rPr>
              <w:t>Difficulty with information retrieval</w:t>
            </w:r>
          </w:p>
        </w:tc>
      </w:tr>
      <w:tr w:rsidR="00C07BAB" w:rsidRPr="00846B76" w14:paraId="1C51977D" w14:textId="77777777" w:rsidTr="001B6F13">
        <w:tc>
          <w:tcPr>
            <w:tcW w:w="5000" w:type="pct"/>
            <w:gridSpan w:val="2"/>
            <w:vAlign w:val="bottom"/>
          </w:tcPr>
          <w:p w14:paraId="5BB3D079" w14:textId="7865180C" w:rsidR="00C07BAB" w:rsidRDefault="00C07BAB" w:rsidP="00C07BAB">
            <w:pPr>
              <w:spacing w:before="60"/>
              <w:rPr>
                <w:noProof/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w:drawing>
                <wp:anchor distT="0" distB="0" distL="114300" distR="114300" simplePos="0" relativeHeight="251725824" behindDoc="1" locked="0" layoutInCell="1" allowOverlap="1" wp14:anchorId="422D72FD" wp14:editId="64A13637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40469</wp:posOffset>
                  </wp:positionV>
                  <wp:extent cx="201953" cy="201953"/>
                  <wp:effectExtent l="0" t="0" r="7620" b="7620"/>
                  <wp:wrapTight wrapText="bothSides">
                    <wp:wrapPolygon edited="0">
                      <wp:start x="0" y="0"/>
                      <wp:lineTo x="0" y="20377"/>
                      <wp:lineTo x="20377" y="20377"/>
                      <wp:lineTo x="20377" y="0"/>
                      <wp:lineTo x="0" y="0"/>
                    </wp:wrapPolygon>
                  </wp:wrapTight>
                  <wp:docPr id="1606341180" name="Graphic 1606341180" descr="Stop outli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0475465" name="Graphic 1830475465" descr="Stop outline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953" cy="2019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0B29A7" w:rsidRPr="000B29A7">
              <w:rPr>
                <w:noProof/>
                <w:sz w:val="24"/>
                <w:szCs w:val="24"/>
              </w:rPr>
              <w:t>Inflexibility and difficulty with transitions</w:t>
            </w:r>
          </w:p>
        </w:tc>
      </w:tr>
      <w:tr w:rsidR="00C07BAB" w:rsidRPr="00846B76" w14:paraId="4B15D089" w14:textId="77777777" w:rsidTr="001B6F13">
        <w:tc>
          <w:tcPr>
            <w:tcW w:w="5000" w:type="pct"/>
            <w:gridSpan w:val="2"/>
            <w:vAlign w:val="bottom"/>
          </w:tcPr>
          <w:p w14:paraId="6834C27B" w14:textId="0A943E35" w:rsidR="000B29A7" w:rsidRDefault="00C07BAB" w:rsidP="00C07BAB">
            <w:pPr>
              <w:spacing w:before="60"/>
              <w:rPr>
                <w:noProof/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w:drawing>
                <wp:anchor distT="0" distB="0" distL="114300" distR="114300" simplePos="0" relativeHeight="251726848" behindDoc="1" locked="0" layoutInCell="1" allowOverlap="1" wp14:anchorId="27F08FA4" wp14:editId="52C34E22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40469</wp:posOffset>
                  </wp:positionV>
                  <wp:extent cx="201953" cy="201953"/>
                  <wp:effectExtent l="0" t="0" r="7620" b="7620"/>
                  <wp:wrapTight wrapText="bothSides">
                    <wp:wrapPolygon edited="0">
                      <wp:start x="0" y="0"/>
                      <wp:lineTo x="0" y="20377"/>
                      <wp:lineTo x="20377" y="20377"/>
                      <wp:lineTo x="20377" y="0"/>
                      <wp:lineTo x="0" y="0"/>
                    </wp:wrapPolygon>
                  </wp:wrapTight>
                  <wp:docPr id="343277816" name="Graphic 343277816" descr="Stop outli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0475465" name="Graphic 1830475465" descr="Stop outline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953" cy="2019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0B29A7" w:rsidRPr="000B29A7">
              <w:rPr>
                <w:noProof/>
                <w:sz w:val="24"/>
                <w:szCs w:val="24"/>
              </w:rPr>
              <w:t>May have challenges with self-control and emotional regulation</w:t>
            </w:r>
          </w:p>
        </w:tc>
      </w:tr>
      <w:tr w:rsidR="000B29A7" w:rsidRPr="00846B76" w14:paraId="7AFEFAC7" w14:textId="77777777" w:rsidTr="00EF29D1">
        <w:tc>
          <w:tcPr>
            <w:tcW w:w="5000" w:type="pct"/>
            <w:gridSpan w:val="2"/>
            <w:vAlign w:val="bottom"/>
          </w:tcPr>
          <w:p w14:paraId="2595B2F4" w14:textId="10EE1298" w:rsidR="000B29A7" w:rsidRDefault="000B29A7" w:rsidP="00EF29D1">
            <w:pPr>
              <w:spacing w:before="60"/>
              <w:rPr>
                <w:noProof/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w:drawing>
                <wp:anchor distT="0" distB="0" distL="114300" distR="114300" simplePos="0" relativeHeight="251728896" behindDoc="1" locked="0" layoutInCell="1" allowOverlap="1" wp14:anchorId="22E790B7" wp14:editId="28A79007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40469</wp:posOffset>
                  </wp:positionV>
                  <wp:extent cx="201953" cy="201953"/>
                  <wp:effectExtent l="0" t="0" r="7620" b="7620"/>
                  <wp:wrapTight wrapText="bothSides">
                    <wp:wrapPolygon edited="0">
                      <wp:start x="0" y="0"/>
                      <wp:lineTo x="0" y="20377"/>
                      <wp:lineTo x="20377" y="20377"/>
                      <wp:lineTo x="20377" y="0"/>
                      <wp:lineTo x="0" y="0"/>
                    </wp:wrapPolygon>
                  </wp:wrapTight>
                  <wp:docPr id="374054957" name="Graphic 374054957" descr="Stop outli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0475465" name="Graphic 1830475465" descr="Stop outline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953" cy="2019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0B29A7">
              <w:rPr>
                <w:noProof/>
                <w:sz w:val="24"/>
                <w:szCs w:val="24"/>
              </w:rPr>
              <w:t>Has trouble understanding and retaining information, both in written and verbal forms</w:t>
            </w:r>
          </w:p>
        </w:tc>
      </w:tr>
      <w:tr w:rsidR="000B29A7" w:rsidRPr="00846B76" w14:paraId="0D775E72" w14:textId="77777777" w:rsidTr="00EF29D1">
        <w:tc>
          <w:tcPr>
            <w:tcW w:w="5000" w:type="pct"/>
            <w:gridSpan w:val="2"/>
            <w:vAlign w:val="bottom"/>
          </w:tcPr>
          <w:p w14:paraId="3F4D2453" w14:textId="0EC6D48E" w:rsidR="000B29A7" w:rsidRDefault="000B29A7" w:rsidP="00EF29D1">
            <w:pPr>
              <w:spacing w:before="60"/>
              <w:rPr>
                <w:noProof/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w:drawing>
                <wp:anchor distT="0" distB="0" distL="114300" distR="114300" simplePos="0" relativeHeight="251730944" behindDoc="1" locked="0" layoutInCell="1" allowOverlap="1" wp14:anchorId="376EEA2C" wp14:editId="351A5AA6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40469</wp:posOffset>
                  </wp:positionV>
                  <wp:extent cx="201953" cy="201953"/>
                  <wp:effectExtent l="0" t="0" r="7620" b="7620"/>
                  <wp:wrapTight wrapText="bothSides">
                    <wp:wrapPolygon edited="0">
                      <wp:start x="0" y="0"/>
                      <wp:lineTo x="0" y="20377"/>
                      <wp:lineTo x="20377" y="20377"/>
                      <wp:lineTo x="20377" y="0"/>
                      <wp:lineTo x="0" y="0"/>
                    </wp:wrapPolygon>
                  </wp:wrapTight>
                  <wp:docPr id="1536661674" name="Graphic 1536661674" descr="Stop outli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0475465" name="Graphic 1830475465" descr="Stop outline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953" cy="2019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0B29A7">
              <w:rPr>
                <w:noProof/>
                <w:sz w:val="24"/>
                <w:szCs w:val="24"/>
              </w:rPr>
              <w:t>Takes longer than expected to complete tasks or respond to verbal or written information</w:t>
            </w:r>
          </w:p>
        </w:tc>
      </w:tr>
      <w:tr w:rsidR="000B29A7" w:rsidRPr="00846B76" w14:paraId="6D8B1F42" w14:textId="77777777" w:rsidTr="001B6F13">
        <w:tc>
          <w:tcPr>
            <w:tcW w:w="5000" w:type="pct"/>
            <w:gridSpan w:val="2"/>
            <w:vAlign w:val="bottom"/>
          </w:tcPr>
          <w:p w14:paraId="26D25171" w14:textId="77777777" w:rsidR="000B29A7" w:rsidRPr="000B29A7" w:rsidRDefault="000B29A7" w:rsidP="000B29A7">
            <w:pPr>
              <w:spacing w:before="60"/>
            </w:pPr>
          </w:p>
        </w:tc>
      </w:tr>
      <w:tr w:rsidR="000B29A7" w:rsidRPr="00846B76" w14:paraId="2240A8BA" w14:textId="77777777" w:rsidTr="001B6F13">
        <w:tc>
          <w:tcPr>
            <w:tcW w:w="5000" w:type="pct"/>
            <w:gridSpan w:val="2"/>
            <w:vAlign w:val="bottom"/>
          </w:tcPr>
          <w:p w14:paraId="02EEE7D6" w14:textId="65B759A4" w:rsidR="000B29A7" w:rsidRDefault="000B29A7" w:rsidP="000B29A7">
            <w:pPr>
              <w:spacing w:before="60"/>
              <w:rPr>
                <w:noProof/>
                <w:sz w:val="24"/>
                <w:szCs w:val="24"/>
              </w:rPr>
            </w:pPr>
            <w:r w:rsidRPr="000B29A7">
              <w:t>Behavioral Functioning</w:t>
            </w:r>
          </w:p>
        </w:tc>
      </w:tr>
      <w:tr w:rsidR="000B29A7" w:rsidRPr="00846B76" w14:paraId="494433A8" w14:textId="77777777" w:rsidTr="001B6F13">
        <w:tc>
          <w:tcPr>
            <w:tcW w:w="5000" w:type="pct"/>
            <w:gridSpan w:val="2"/>
            <w:vAlign w:val="bottom"/>
          </w:tcPr>
          <w:p w14:paraId="656405ED" w14:textId="625D7E4B" w:rsidR="000B29A7" w:rsidRDefault="000B29A7" w:rsidP="000B29A7">
            <w:pPr>
              <w:spacing w:before="60"/>
            </w:pPr>
            <w:r>
              <w:rPr>
                <w:noProof/>
                <w:sz w:val="24"/>
                <w:szCs w:val="24"/>
              </w:rPr>
              <w:drawing>
                <wp:anchor distT="0" distB="0" distL="114300" distR="114300" simplePos="0" relativeHeight="251732992" behindDoc="1" locked="0" layoutInCell="1" allowOverlap="1" wp14:anchorId="0B68A66D" wp14:editId="48C56310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40469</wp:posOffset>
                  </wp:positionV>
                  <wp:extent cx="201953" cy="201953"/>
                  <wp:effectExtent l="0" t="0" r="7620" b="7620"/>
                  <wp:wrapTight wrapText="bothSides">
                    <wp:wrapPolygon edited="0">
                      <wp:start x="0" y="0"/>
                      <wp:lineTo x="0" y="20377"/>
                      <wp:lineTo x="20377" y="20377"/>
                      <wp:lineTo x="20377" y="0"/>
                      <wp:lineTo x="0" y="0"/>
                    </wp:wrapPolygon>
                  </wp:wrapTight>
                  <wp:docPr id="1053240962" name="Graphic 1053240962" descr="Stop outli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0475465" name="Graphic 1830475465" descr="Stop outline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953" cy="2019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0B29A7">
              <w:rPr>
                <w:noProof/>
                <w:sz w:val="24"/>
                <w:szCs w:val="24"/>
              </w:rPr>
              <w:t>Engages in physical or verbal aggression towards others</w:t>
            </w:r>
          </w:p>
        </w:tc>
      </w:tr>
      <w:tr w:rsidR="000B29A7" w:rsidRPr="00846B76" w14:paraId="2669E76A" w14:textId="77777777" w:rsidTr="001B6F13">
        <w:tc>
          <w:tcPr>
            <w:tcW w:w="5000" w:type="pct"/>
            <w:gridSpan w:val="2"/>
            <w:vAlign w:val="bottom"/>
          </w:tcPr>
          <w:p w14:paraId="6C3E204C" w14:textId="66094225" w:rsidR="000B29A7" w:rsidRDefault="000B29A7" w:rsidP="000B29A7">
            <w:pPr>
              <w:spacing w:before="60"/>
              <w:rPr>
                <w:noProof/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w:drawing>
                <wp:anchor distT="0" distB="0" distL="114300" distR="114300" simplePos="0" relativeHeight="251734016" behindDoc="1" locked="0" layoutInCell="1" allowOverlap="1" wp14:anchorId="69D3569F" wp14:editId="6BAF11D0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40469</wp:posOffset>
                  </wp:positionV>
                  <wp:extent cx="201953" cy="201953"/>
                  <wp:effectExtent l="0" t="0" r="7620" b="7620"/>
                  <wp:wrapTight wrapText="bothSides">
                    <wp:wrapPolygon edited="0">
                      <wp:start x="0" y="0"/>
                      <wp:lineTo x="0" y="20377"/>
                      <wp:lineTo x="20377" y="20377"/>
                      <wp:lineTo x="20377" y="0"/>
                      <wp:lineTo x="0" y="0"/>
                    </wp:wrapPolygon>
                  </wp:wrapTight>
                  <wp:docPr id="700343974" name="Graphic 700343974" descr="Stop outli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0475465" name="Graphic 1830475465" descr="Stop outline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953" cy="2019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0B29A7">
              <w:rPr>
                <w:noProof/>
                <w:sz w:val="24"/>
                <w:szCs w:val="24"/>
              </w:rPr>
              <w:t>Frequently interrupts or disturbs others in class or social settings</w:t>
            </w:r>
          </w:p>
        </w:tc>
      </w:tr>
      <w:tr w:rsidR="000B29A7" w:rsidRPr="00846B76" w14:paraId="129DED06" w14:textId="77777777" w:rsidTr="001B6F13">
        <w:tc>
          <w:tcPr>
            <w:tcW w:w="5000" w:type="pct"/>
            <w:gridSpan w:val="2"/>
            <w:vAlign w:val="bottom"/>
          </w:tcPr>
          <w:p w14:paraId="00492F08" w14:textId="749074F9" w:rsidR="000B29A7" w:rsidRDefault="000B29A7" w:rsidP="000B29A7">
            <w:pPr>
              <w:spacing w:before="60"/>
              <w:rPr>
                <w:noProof/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w:drawing>
                <wp:anchor distT="0" distB="0" distL="114300" distR="114300" simplePos="0" relativeHeight="251735040" behindDoc="1" locked="0" layoutInCell="1" allowOverlap="1" wp14:anchorId="7BB68339" wp14:editId="23D52848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40469</wp:posOffset>
                  </wp:positionV>
                  <wp:extent cx="201953" cy="201953"/>
                  <wp:effectExtent l="0" t="0" r="7620" b="7620"/>
                  <wp:wrapTight wrapText="bothSides">
                    <wp:wrapPolygon edited="0">
                      <wp:start x="0" y="0"/>
                      <wp:lineTo x="0" y="20377"/>
                      <wp:lineTo x="20377" y="20377"/>
                      <wp:lineTo x="20377" y="0"/>
                      <wp:lineTo x="0" y="0"/>
                    </wp:wrapPolygon>
                  </wp:wrapTight>
                  <wp:docPr id="412197545" name="Graphic 412197545" descr="Stop outli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0475465" name="Graphic 1830475465" descr="Stop outline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953" cy="2019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0B29A7">
              <w:rPr>
                <w:noProof/>
                <w:sz w:val="24"/>
                <w:szCs w:val="24"/>
              </w:rPr>
              <w:t>Shows difficulty following rules or instructions</w:t>
            </w:r>
          </w:p>
        </w:tc>
      </w:tr>
      <w:tr w:rsidR="000B29A7" w:rsidRPr="00846B76" w14:paraId="03368E64" w14:textId="77777777" w:rsidTr="001B6F13">
        <w:tc>
          <w:tcPr>
            <w:tcW w:w="5000" w:type="pct"/>
            <w:gridSpan w:val="2"/>
            <w:vAlign w:val="bottom"/>
          </w:tcPr>
          <w:p w14:paraId="496D5A85" w14:textId="63362C0F" w:rsidR="000B29A7" w:rsidRDefault="000B29A7" w:rsidP="000B29A7">
            <w:pPr>
              <w:spacing w:before="60"/>
              <w:rPr>
                <w:noProof/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w:drawing>
                <wp:anchor distT="0" distB="0" distL="114300" distR="114300" simplePos="0" relativeHeight="251736064" behindDoc="1" locked="0" layoutInCell="1" allowOverlap="1" wp14:anchorId="4DE5ACC3" wp14:editId="7F218C2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40469</wp:posOffset>
                  </wp:positionV>
                  <wp:extent cx="201953" cy="201953"/>
                  <wp:effectExtent l="0" t="0" r="7620" b="7620"/>
                  <wp:wrapTight wrapText="bothSides">
                    <wp:wrapPolygon edited="0">
                      <wp:start x="0" y="0"/>
                      <wp:lineTo x="0" y="20377"/>
                      <wp:lineTo x="20377" y="20377"/>
                      <wp:lineTo x="20377" y="0"/>
                      <wp:lineTo x="0" y="0"/>
                    </wp:wrapPolygon>
                  </wp:wrapTight>
                  <wp:docPr id="333064010" name="Graphic 333064010" descr="Stop outli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0475465" name="Graphic 1830475465" descr="Stop outline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953" cy="2019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0B29A7">
              <w:rPr>
                <w:noProof/>
                <w:sz w:val="24"/>
                <w:szCs w:val="24"/>
              </w:rPr>
              <w:t>Displays excessive restlessness, fidgeting, or difficulty staying seated for extended periods</w:t>
            </w:r>
          </w:p>
        </w:tc>
      </w:tr>
      <w:tr w:rsidR="000B29A7" w:rsidRPr="00846B76" w14:paraId="5A944E1A" w14:textId="77777777" w:rsidTr="001B6F13">
        <w:tc>
          <w:tcPr>
            <w:tcW w:w="5000" w:type="pct"/>
            <w:gridSpan w:val="2"/>
            <w:vAlign w:val="bottom"/>
          </w:tcPr>
          <w:p w14:paraId="21FBF936" w14:textId="4B08DD08" w:rsidR="000B29A7" w:rsidRDefault="000B29A7" w:rsidP="000B29A7">
            <w:pPr>
              <w:spacing w:before="60"/>
              <w:rPr>
                <w:noProof/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w:drawing>
                <wp:anchor distT="0" distB="0" distL="114300" distR="114300" simplePos="0" relativeHeight="251737088" behindDoc="1" locked="0" layoutInCell="1" allowOverlap="1" wp14:anchorId="3EE3F146" wp14:editId="49ABD1FC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40469</wp:posOffset>
                  </wp:positionV>
                  <wp:extent cx="201953" cy="201953"/>
                  <wp:effectExtent l="0" t="0" r="7620" b="7620"/>
                  <wp:wrapTight wrapText="bothSides">
                    <wp:wrapPolygon edited="0">
                      <wp:start x="0" y="0"/>
                      <wp:lineTo x="0" y="20377"/>
                      <wp:lineTo x="20377" y="20377"/>
                      <wp:lineTo x="20377" y="0"/>
                      <wp:lineTo x="0" y="0"/>
                    </wp:wrapPolygon>
                  </wp:wrapTight>
                  <wp:docPr id="243396149" name="Graphic 243396149" descr="Stop outli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0475465" name="Graphic 1830475465" descr="Stop outline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953" cy="2019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0B29A7">
              <w:rPr>
                <w:noProof/>
                <w:sz w:val="24"/>
                <w:szCs w:val="24"/>
              </w:rPr>
              <w:t>Challenges authority figures</w:t>
            </w:r>
          </w:p>
        </w:tc>
      </w:tr>
      <w:tr w:rsidR="000B29A7" w:rsidRPr="00846B76" w14:paraId="4D012779" w14:textId="77777777" w:rsidTr="001B6F13">
        <w:tc>
          <w:tcPr>
            <w:tcW w:w="5000" w:type="pct"/>
            <w:gridSpan w:val="2"/>
            <w:vAlign w:val="bottom"/>
          </w:tcPr>
          <w:p w14:paraId="22AFCABB" w14:textId="69718A7C" w:rsidR="000B29A7" w:rsidRDefault="000B29A7" w:rsidP="000B29A7">
            <w:pPr>
              <w:spacing w:before="60"/>
              <w:rPr>
                <w:noProof/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w:drawing>
                <wp:anchor distT="0" distB="0" distL="114300" distR="114300" simplePos="0" relativeHeight="251738112" behindDoc="1" locked="0" layoutInCell="1" allowOverlap="1" wp14:anchorId="778F2FB5" wp14:editId="4B263D4C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40469</wp:posOffset>
                  </wp:positionV>
                  <wp:extent cx="201953" cy="201953"/>
                  <wp:effectExtent l="0" t="0" r="7620" b="7620"/>
                  <wp:wrapTight wrapText="bothSides">
                    <wp:wrapPolygon edited="0">
                      <wp:start x="0" y="0"/>
                      <wp:lineTo x="0" y="20377"/>
                      <wp:lineTo x="20377" y="20377"/>
                      <wp:lineTo x="20377" y="0"/>
                      <wp:lineTo x="0" y="0"/>
                    </wp:wrapPolygon>
                  </wp:wrapTight>
                  <wp:docPr id="1093488931" name="Graphic 1093488931" descr="Stop outli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0475465" name="Graphic 1830475465" descr="Stop outline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953" cy="2019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0B29A7">
              <w:rPr>
                <w:noProof/>
                <w:sz w:val="24"/>
                <w:szCs w:val="24"/>
              </w:rPr>
              <w:t>Fails to follow through with instructions or requests, ignores rules</w:t>
            </w:r>
          </w:p>
        </w:tc>
      </w:tr>
      <w:tr w:rsidR="000B29A7" w:rsidRPr="00846B76" w14:paraId="57144842" w14:textId="77777777" w:rsidTr="001B6F13">
        <w:tc>
          <w:tcPr>
            <w:tcW w:w="5000" w:type="pct"/>
            <w:gridSpan w:val="2"/>
            <w:vAlign w:val="bottom"/>
          </w:tcPr>
          <w:p w14:paraId="4A346505" w14:textId="31774A28" w:rsidR="000B29A7" w:rsidRDefault="000B29A7" w:rsidP="000B29A7">
            <w:pPr>
              <w:spacing w:before="60"/>
              <w:rPr>
                <w:noProof/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w:drawing>
                <wp:anchor distT="0" distB="0" distL="114300" distR="114300" simplePos="0" relativeHeight="251739136" behindDoc="1" locked="0" layoutInCell="1" allowOverlap="1" wp14:anchorId="626BF647" wp14:editId="62D3EA64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40469</wp:posOffset>
                  </wp:positionV>
                  <wp:extent cx="201953" cy="201953"/>
                  <wp:effectExtent l="0" t="0" r="7620" b="7620"/>
                  <wp:wrapTight wrapText="bothSides">
                    <wp:wrapPolygon edited="0">
                      <wp:start x="0" y="0"/>
                      <wp:lineTo x="0" y="20377"/>
                      <wp:lineTo x="20377" y="20377"/>
                      <wp:lineTo x="20377" y="0"/>
                      <wp:lineTo x="0" y="0"/>
                    </wp:wrapPolygon>
                  </wp:wrapTight>
                  <wp:docPr id="1554093434" name="Graphic 1554093434" descr="Stop outli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0475465" name="Graphic 1830475465" descr="Stop outline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953" cy="2019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0B29A7">
              <w:rPr>
                <w:noProof/>
                <w:sz w:val="24"/>
                <w:szCs w:val="24"/>
              </w:rPr>
              <w:t>Becomes easily frustrated</w:t>
            </w:r>
          </w:p>
        </w:tc>
      </w:tr>
      <w:tr w:rsidR="000B29A7" w:rsidRPr="00846B76" w14:paraId="7026CDDB" w14:textId="77777777" w:rsidTr="001B6F13">
        <w:tc>
          <w:tcPr>
            <w:tcW w:w="5000" w:type="pct"/>
            <w:gridSpan w:val="2"/>
            <w:vAlign w:val="bottom"/>
          </w:tcPr>
          <w:p w14:paraId="3B601588" w14:textId="77777777" w:rsidR="000B29A7" w:rsidRDefault="000B29A7" w:rsidP="000B29A7">
            <w:pPr>
              <w:spacing w:before="60"/>
              <w:rPr>
                <w:noProof/>
                <w:sz w:val="24"/>
                <w:szCs w:val="24"/>
              </w:rPr>
            </w:pPr>
          </w:p>
        </w:tc>
      </w:tr>
      <w:tr w:rsidR="000B29A7" w:rsidRPr="00846B76" w14:paraId="31ED06DC" w14:textId="77777777" w:rsidTr="001B6F13">
        <w:tc>
          <w:tcPr>
            <w:tcW w:w="5000" w:type="pct"/>
            <w:gridSpan w:val="2"/>
            <w:vAlign w:val="bottom"/>
          </w:tcPr>
          <w:p w14:paraId="582F8423" w14:textId="4EEA9273" w:rsidR="000B29A7" w:rsidRDefault="000B29A7" w:rsidP="000B29A7">
            <w:pPr>
              <w:spacing w:before="60"/>
              <w:rPr>
                <w:noProof/>
                <w:sz w:val="24"/>
                <w:szCs w:val="24"/>
              </w:rPr>
            </w:pPr>
            <w:r w:rsidRPr="000B29A7">
              <w:t>Social Emotional Functioning</w:t>
            </w:r>
          </w:p>
        </w:tc>
      </w:tr>
      <w:tr w:rsidR="000B29A7" w:rsidRPr="00846B76" w14:paraId="5DC4538B" w14:textId="77777777" w:rsidTr="001B6F13">
        <w:tc>
          <w:tcPr>
            <w:tcW w:w="5000" w:type="pct"/>
            <w:gridSpan w:val="2"/>
            <w:vAlign w:val="bottom"/>
          </w:tcPr>
          <w:p w14:paraId="1BF9EB4B" w14:textId="4B0008F2" w:rsidR="000B29A7" w:rsidRDefault="000B29A7" w:rsidP="000B29A7">
            <w:pPr>
              <w:spacing w:before="60"/>
            </w:pPr>
            <w:r>
              <w:rPr>
                <w:noProof/>
                <w:sz w:val="24"/>
                <w:szCs w:val="24"/>
              </w:rPr>
              <w:drawing>
                <wp:anchor distT="0" distB="0" distL="114300" distR="114300" simplePos="0" relativeHeight="251741184" behindDoc="1" locked="0" layoutInCell="1" allowOverlap="1" wp14:anchorId="73E0D28C" wp14:editId="12FA4C8F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40469</wp:posOffset>
                  </wp:positionV>
                  <wp:extent cx="201953" cy="201953"/>
                  <wp:effectExtent l="0" t="0" r="7620" b="7620"/>
                  <wp:wrapTight wrapText="bothSides">
                    <wp:wrapPolygon edited="0">
                      <wp:start x="0" y="0"/>
                      <wp:lineTo x="0" y="20377"/>
                      <wp:lineTo x="20377" y="20377"/>
                      <wp:lineTo x="20377" y="0"/>
                      <wp:lineTo x="0" y="0"/>
                    </wp:wrapPolygon>
                  </wp:wrapTight>
                  <wp:docPr id="1617949647" name="Graphic 1617949647" descr="Stop outli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0475465" name="Graphic 1830475465" descr="Stop outline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953" cy="2019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0B29A7">
              <w:rPr>
                <w:noProof/>
                <w:sz w:val="24"/>
                <w:szCs w:val="24"/>
              </w:rPr>
              <w:t>Difficulty forming and maintaining friendships</w:t>
            </w:r>
          </w:p>
        </w:tc>
      </w:tr>
      <w:tr w:rsidR="000B29A7" w:rsidRPr="00846B76" w14:paraId="1F4AD315" w14:textId="77777777" w:rsidTr="001B6F13">
        <w:tc>
          <w:tcPr>
            <w:tcW w:w="5000" w:type="pct"/>
            <w:gridSpan w:val="2"/>
            <w:vAlign w:val="bottom"/>
          </w:tcPr>
          <w:p w14:paraId="6BC5D35F" w14:textId="0745B8A2" w:rsidR="000B29A7" w:rsidRDefault="000B29A7" w:rsidP="000B29A7">
            <w:pPr>
              <w:spacing w:before="60"/>
              <w:rPr>
                <w:noProof/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w:drawing>
                <wp:anchor distT="0" distB="0" distL="114300" distR="114300" simplePos="0" relativeHeight="251742208" behindDoc="1" locked="0" layoutInCell="1" allowOverlap="1" wp14:anchorId="093B7EB4" wp14:editId="4A78830D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40469</wp:posOffset>
                  </wp:positionV>
                  <wp:extent cx="201953" cy="201953"/>
                  <wp:effectExtent l="0" t="0" r="7620" b="7620"/>
                  <wp:wrapTight wrapText="bothSides">
                    <wp:wrapPolygon edited="0">
                      <wp:start x="0" y="0"/>
                      <wp:lineTo x="0" y="20377"/>
                      <wp:lineTo x="20377" y="20377"/>
                      <wp:lineTo x="20377" y="0"/>
                      <wp:lineTo x="0" y="0"/>
                    </wp:wrapPolygon>
                  </wp:wrapTight>
                  <wp:docPr id="1846375420" name="Graphic 1846375420" descr="Stop outli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0475465" name="Graphic 1830475465" descr="Stop outline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953" cy="2019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0B29A7">
              <w:rPr>
                <w:noProof/>
                <w:sz w:val="24"/>
                <w:szCs w:val="24"/>
              </w:rPr>
              <w:t>Prefers to be alone and avoids social interactions with peers</w:t>
            </w:r>
          </w:p>
        </w:tc>
      </w:tr>
      <w:tr w:rsidR="000B29A7" w:rsidRPr="00846B76" w14:paraId="41A295BC" w14:textId="77777777" w:rsidTr="001B6F13">
        <w:tc>
          <w:tcPr>
            <w:tcW w:w="5000" w:type="pct"/>
            <w:gridSpan w:val="2"/>
            <w:vAlign w:val="bottom"/>
          </w:tcPr>
          <w:p w14:paraId="503FFB90" w14:textId="086AD050" w:rsidR="000B29A7" w:rsidRDefault="000B29A7" w:rsidP="000B29A7">
            <w:pPr>
              <w:spacing w:before="60"/>
              <w:rPr>
                <w:noProof/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w:drawing>
                <wp:anchor distT="0" distB="0" distL="114300" distR="114300" simplePos="0" relativeHeight="251743232" behindDoc="1" locked="0" layoutInCell="1" allowOverlap="1" wp14:anchorId="4A65C852" wp14:editId="3DC2C14A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40469</wp:posOffset>
                  </wp:positionV>
                  <wp:extent cx="201953" cy="201953"/>
                  <wp:effectExtent l="0" t="0" r="7620" b="7620"/>
                  <wp:wrapTight wrapText="bothSides">
                    <wp:wrapPolygon edited="0">
                      <wp:start x="0" y="0"/>
                      <wp:lineTo x="0" y="20377"/>
                      <wp:lineTo x="20377" y="20377"/>
                      <wp:lineTo x="20377" y="0"/>
                      <wp:lineTo x="0" y="0"/>
                    </wp:wrapPolygon>
                  </wp:wrapTight>
                  <wp:docPr id="1726121161" name="Graphic 1726121161" descr="Stop outli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0475465" name="Graphic 1830475465" descr="Stop outline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953" cy="2019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0B29A7">
              <w:rPr>
                <w:noProof/>
                <w:sz w:val="24"/>
                <w:szCs w:val="24"/>
              </w:rPr>
              <w:t>Experiences frequent and intense emotional ups and downs</w:t>
            </w:r>
          </w:p>
        </w:tc>
      </w:tr>
      <w:tr w:rsidR="000B29A7" w:rsidRPr="00846B76" w14:paraId="54A0C1D6" w14:textId="77777777" w:rsidTr="001B6F13">
        <w:tc>
          <w:tcPr>
            <w:tcW w:w="5000" w:type="pct"/>
            <w:gridSpan w:val="2"/>
            <w:vAlign w:val="bottom"/>
          </w:tcPr>
          <w:p w14:paraId="4446365F" w14:textId="2D8FA910" w:rsidR="000B29A7" w:rsidRDefault="000B29A7" w:rsidP="000B29A7">
            <w:pPr>
              <w:spacing w:before="60"/>
              <w:rPr>
                <w:noProof/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w:drawing>
                <wp:anchor distT="0" distB="0" distL="114300" distR="114300" simplePos="0" relativeHeight="251744256" behindDoc="1" locked="0" layoutInCell="1" allowOverlap="1" wp14:anchorId="47D10DDB" wp14:editId="3A0D75DB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40469</wp:posOffset>
                  </wp:positionV>
                  <wp:extent cx="201953" cy="201953"/>
                  <wp:effectExtent l="0" t="0" r="7620" b="7620"/>
                  <wp:wrapTight wrapText="bothSides">
                    <wp:wrapPolygon edited="0">
                      <wp:start x="0" y="0"/>
                      <wp:lineTo x="0" y="20377"/>
                      <wp:lineTo x="20377" y="20377"/>
                      <wp:lineTo x="20377" y="0"/>
                      <wp:lineTo x="0" y="0"/>
                    </wp:wrapPolygon>
                  </wp:wrapTight>
                  <wp:docPr id="1945594844" name="Graphic 1945594844" descr="Stop outli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0475465" name="Graphic 1830475465" descr="Stop outline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953" cy="2019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0B29A7">
              <w:rPr>
                <w:noProof/>
                <w:sz w:val="24"/>
                <w:szCs w:val="24"/>
              </w:rPr>
              <w:t>Low self-esteem or self-worth</w:t>
            </w:r>
          </w:p>
        </w:tc>
      </w:tr>
      <w:tr w:rsidR="000B29A7" w:rsidRPr="00846B76" w14:paraId="7766E0D5" w14:textId="77777777" w:rsidTr="001B6F13">
        <w:tc>
          <w:tcPr>
            <w:tcW w:w="5000" w:type="pct"/>
            <w:gridSpan w:val="2"/>
            <w:vAlign w:val="bottom"/>
          </w:tcPr>
          <w:p w14:paraId="11A80F7D" w14:textId="7F38F850" w:rsidR="000B29A7" w:rsidRDefault="000B29A7" w:rsidP="000B29A7">
            <w:pPr>
              <w:spacing w:before="60"/>
              <w:rPr>
                <w:noProof/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w:drawing>
                <wp:anchor distT="0" distB="0" distL="114300" distR="114300" simplePos="0" relativeHeight="251745280" behindDoc="1" locked="0" layoutInCell="1" allowOverlap="1" wp14:anchorId="79E3B4A2" wp14:editId="2F959A32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40469</wp:posOffset>
                  </wp:positionV>
                  <wp:extent cx="201953" cy="201953"/>
                  <wp:effectExtent l="0" t="0" r="7620" b="7620"/>
                  <wp:wrapTight wrapText="bothSides">
                    <wp:wrapPolygon edited="0">
                      <wp:start x="0" y="0"/>
                      <wp:lineTo x="0" y="20377"/>
                      <wp:lineTo x="20377" y="20377"/>
                      <wp:lineTo x="20377" y="0"/>
                      <wp:lineTo x="0" y="0"/>
                    </wp:wrapPolygon>
                  </wp:wrapTight>
                  <wp:docPr id="579830852" name="Graphic 579830852" descr="Stop outli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0475465" name="Graphic 1830475465" descr="Stop outline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953" cy="2019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0B29A7">
              <w:rPr>
                <w:noProof/>
                <w:sz w:val="24"/>
                <w:szCs w:val="24"/>
              </w:rPr>
              <w:t>Displays excessive worrying or fearfulness</w:t>
            </w:r>
          </w:p>
        </w:tc>
      </w:tr>
      <w:tr w:rsidR="000B29A7" w:rsidRPr="00846B76" w14:paraId="4CC0D908" w14:textId="77777777" w:rsidTr="001B6F13">
        <w:tc>
          <w:tcPr>
            <w:tcW w:w="5000" w:type="pct"/>
            <w:gridSpan w:val="2"/>
            <w:vAlign w:val="bottom"/>
          </w:tcPr>
          <w:p w14:paraId="2B35DF36" w14:textId="4029A2E1" w:rsidR="000B29A7" w:rsidRDefault="000B29A7" w:rsidP="000B29A7">
            <w:pPr>
              <w:spacing w:before="60"/>
              <w:rPr>
                <w:noProof/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w:drawing>
                <wp:anchor distT="0" distB="0" distL="114300" distR="114300" simplePos="0" relativeHeight="251746304" behindDoc="1" locked="0" layoutInCell="1" allowOverlap="1" wp14:anchorId="116E79C2" wp14:editId="5641BFAC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40469</wp:posOffset>
                  </wp:positionV>
                  <wp:extent cx="201953" cy="201953"/>
                  <wp:effectExtent l="0" t="0" r="7620" b="7620"/>
                  <wp:wrapTight wrapText="bothSides">
                    <wp:wrapPolygon edited="0">
                      <wp:start x="0" y="0"/>
                      <wp:lineTo x="0" y="20377"/>
                      <wp:lineTo x="20377" y="20377"/>
                      <wp:lineTo x="20377" y="0"/>
                      <wp:lineTo x="0" y="0"/>
                    </wp:wrapPolygon>
                  </wp:wrapTight>
                  <wp:docPr id="1290085084" name="Graphic 1290085084" descr="Stop outli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0475465" name="Graphic 1830475465" descr="Stop outline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953" cy="2019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0B29A7">
              <w:rPr>
                <w:noProof/>
                <w:sz w:val="24"/>
                <w:szCs w:val="24"/>
              </w:rPr>
              <w:t>Struggles to accurately identify and understand emotions in oneself and others</w:t>
            </w:r>
          </w:p>
        </w:tc>
      </w:tr>
      <w:tr w:rsidR="000B29A7" w:rsidRPr="00846B76" w14:paraId="36683F24" w14:textId="77777777" w:rsidTr="001B6F13">
        <w:tc>
          <w:tcPr>
            <w:tcW w:w="5000" w:type="pct"/>
            <w:gridSpan w:val="2"/>
            <w:vAlign w:val="bottom"/>
          </w:tcPr>
          <w:p w14:paraId="79D6898F" w14:textId="260F26E9" w:rsidR="000B29A7" w:rsidRDefault="000B29A7" w:rsidP="000B29A7">
            <w:pPr>
              <w:spacing w:before="60"/>
              <w:rPr>
                <w:noProof/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w:drawing>
                <wp:anchor distT="0" distB="0" distL="114300" distR="114300" simplePos="0" relativeHeight="251747328" behindDoc="1" locked="0" layoutInCell="1" allowOverlap="1" wp14:anchorId="54868FDF" wp14:editId="494A3DB2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40469</wp:posOffset>
                  </wp:positionV>
                  <wp:extent cx="201953" cy="201953"/>
                  <wp:effectExtent l="0" t="0" r="7620" b="7620"/>
                  <wp:wrapTight wrapText="bothSides">
                    <wp:wrapPolygon edited="0">
                      <wp:start x="0" y="0"/>
                      <wp:lineTo x="0" y="20377"/>
                      <wp:lineTo x="20377" y="20377"/>
                      <wp:lineTo x="20377" y="0"/>
                      <wp:lineTo x="0" y="0"/>
                    </wp:wrapPolygon>
                  </wp:wrapTight>
                  <wp:docPr id="1824251984" name="Graphic 1824251984" descr="Stop outli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0475465" name="Graphic 1830475465" descr="Stop outline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953" cy="2019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0B29A7">
              <w:rPr>
                <w:noProof/>
                <w:sz w:val="24"/>
                <w:szCs w:val="24"/>
              </w:rPr>
              <w:t>Exhibits fear or anxiety in social situations</w:t>
            </w:r>
          </w:p>
        </w:tc>
      </w:tr>
      <w:tr w:rsidR="000B29A7" w:rsidRPr="00846B76" w14:paraId="023112AE" w14:textId="77777777" w:rsidTr="001B6F13">
        <w:tc>
          <w:tcPr>
            <w:tcW w:w="5000" w:type="pct"/>
            <w:gridSpan w:val="2"/>
            <w:vAlign w:val="bottom"/>
          </w:tcPr>
          <w:p w14:paraId="33709C83" w14:textId="4BFB6702" w:rsidR="000B29A7" w:rsidRDefault="000B29A7" w:rsidP="000B29A7">
            <w:pPr>
              <w:spacing w:before="60"/>
              <w:rPr>
                <w:noProof/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w:drawing>
                <wp:anchor distT="0" distB="0" distL="114300" distR="114300" simplePos="0" relativeHeight="251748352" behindDoc="1" locked="0" layoutInCell="1" allowOverlap="1" wp14:anchorId="176A2488" wp14:editId="5E083F95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40469</wp:posOffset>
                  </wp:positionV>
                  <wp:extent cx="201953" cy="201953"/>
                  <wp:effectExtent l="0" t="0" r="7620" b="7620"/>
                  <wp:wrapTight wrapText="bothSides">
                    <wp:wrapPolygon edited="0">
                      <wp:start x="0" y="0"/>
                      <wp:lineTo x="0" y="20377"/>
                      <wp:lineTo x="20377" y="20377"/>
                      <wp:lineTo x="20377" y="0"/>
                      <wp:lineTo x="0" y="0"/>
                    </wp:wrapPolygon>
                  </wp:wrapTight>
                  <wp:docPr id="1691605849" name="Graphic 1691605849" descr="Stop outli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0475465" name="Graphic 1830475465" descr="Stop outline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953" cy="2019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0B29A7">
              <w:rPr>
                <w:noProof/>
                <w:sz w:val="24"/>
                <w:szCs w:val="24"/>
              </w:rPr>
              <w:t>Sensitivity to criticism or rejection</w:t>
            </w:r>
          </w:p>
        </w:tc>
      </w:tr>
      <w:tr w:rsidR="000B29A7" w:rsidRPr="00846B76" w14:paraId="3DDF8574" w14:textId="77777777" w:rsidTr="001B6F13">
        <w:tc>
          <w:tcPr>
            <w:tcW w:w="5000" w:type="pct"/>
            <w:gridSpan w:val="2"/>
            <w:vAlign w:val="bottom"/>
          </w:tcPr>
          <w:p w14:paraId="2060D531" w14:textId="156F5CB8" w:rsidR="000B29A7" w:rsidRDefault="000B29A7" w:rsidP="000B29A7">
            <w:pPr>
              <w:spacing w:before="60"/>
              <w:rPr>
                <w:noProof/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w:drawing>
                <wp:anchor distT="0" distB="0" distL="114300" distR="114300" simplePos="0" relativeHeight="251749376" behindDoc="1" locked="0" layoutInCell="1" allowOverlap="1" wp14:anchorId="4594F6E2" wp14:editId="7ED0151D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40469</wp:posOffset>
                  </wp:positionV>
                  <wp:extent cx="201953" cy="201953"/>
                  <wp:effectExtent l="0" t="0" r="7620" b="7620"/>
                  <wp:wrapTight wrapText="bothSides">
                    <wp:wrapPolygon edited="0">
                      <wp:start x="0" y="0"/>
                      <wp:lineTo x="0" y="20377"/>
                      <wp:lineTo x="20377" y="20377"/>
                      <wp:lineTo x="20377" y="0"/>
                      <wp:lineTo x="0" y="0"/>
                    </wp:wrapPolygon>
                  </wp:wrapTight>
                  <wp:docPr id="400004155" name="Graphic 400004155" descr="Stop outli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0475465" name="Graphic 1830475465" descr="Stop outline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953" cy="2019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0B29A7">
              <w:rPr>
                <w:noProof/>
                <w:sz w:val="24"/>
                <w:szCs w:val="24"/>
              </w:rPr>
              <w:t>Exhibits repetitive</w:t>
            </w:r>
          </w:p>
        </w:tc>
      </w:tr>
      <w:tr w:rsidR="000B29A7" w:rsidRPr="00846B76" w14:paraId="1EC05EF3" w14:textId="77777777" w:rsidTr="001B6F13">
        <w:tc>
          <w:tcPr>
            <w:tcW w:w="5000" w:type="pct"/>
            <w:gridSpan w:val="2"/>
            <w:vAlign w:val="bottom"/>
          </w:tcPr>
          <w:p w14:paraId="5E31275F" w14:textId="77777777" w:rsidR="000B29A7" w:rsidRDefault="000B29A7" w:rsidP="000B29A7">
            <w:pPr>
              <w:spacing w:before="60"/>
              <w:rPr>
                <w:noProof/>
                <w:sz w:val="24"/>
                <w:szCs w:val="24"/>
              </w:rPr>
            </w:pPr>
          </w:p>
        </w:tc>
      </w:tr>
      <w:tr w:rsidR="000B29A7" w:rsidRPr="00846B76" w14:paraId="0CDBB07C" w14:textId="77777777" w:rsidTr="001B6F13">
        <w:tc>
          <w:tcPr>
            <w:tcW w:w="5000" w:type="pct"/>
            <w:gridSpan w:val="2"/>
            <w:vAlign w:val="bottom"/>
          </w:tcPr>
          <w:p w14:paraId="249BECE4" w14:textId="77777777" w:rsidR="000B29A7" w:rsidRDefault="000B29A7" w:rsidP="000B29A7">
            <w:pPr>
              <w:spacing w:before="60"/>
              <w:rPr>
                <w:noProof/>
                <w:sz w:val="24"/>
                <w:szCs w:val="24"/>
              </w:rPr>
            </w:pPr>
          </w:p>
        </w:tc>
      </w:tr>
      <w:tr w:rsidR="000B29A7" w:rsidRPr="00846B76" w14:paraId="4D8AEB24" w14:textId="77777777" w:rsidTr="001B6F13">
        <w:tc>
          <w:tcPr>
            <w:tcW w:w="5000" w:type="pct"/>
            <w:gridSpan w:val="2"/>
            <w:vAlign w:val="bottom"/>
          </w:tcPr>
          <w:p w14:paraId="36C8B9C1" w14:textId="77777777" w:rsidR="000B29A7" w:rsidRDefault="000B29A7" w:rsidP="000B29A7">
            <w:pPr>
              <w:spacing w:before="60"/>
              <w:rPr>
                <w:noProof/>
                <w:sz w:val="24"/>
                <w:szCs w:val="24"/>
              </w:rPr>
            </w:pPr>
          </w:p>
        </w:tc>
      </w:tr>
      <w:tr w:rsidR="000B29A7" w:rsidRPr="00846B76" w14:paraId="7D28A794" w14:textId="77777777" w:rsidTr="001B6F13">
        <w:tc>
          <w:tcPr>
            <w:tcW w:w="5000" w:type="pct"/>
            <w:gridSpan w:val="2"/>
            <w:vAlign w:val="bottom"/>
          </w:tcPr>
          <w:p w14:paraId="6F3C7385" w14:textId="77777777" w:rsidR="000B29A7" w:rsidRDefault="000B29A7" w:rsidP="000B29A7">
            <w:pPr>
              <w:spacing w:before="60"/>
              <w:rPr>
                <w:noProof/>
                <w:sz w:val="24"/>
                <w:szCs w:val="24"/>
              </w:rPr>
            </w:pPr>
          </w:p>
        </w:tc>
      </w:tr>
      <w:tr w:rsidR="000B29A7" w:rsidRPr="00846B76" w14:paraId="773EB33E" w14:textId="77777777" w:rsidTr="001B6F13">
        <w:tc>
          <w:tcPr>
            <w:tcW w:w="5000" w:type="pct"/>
            <w:gridSpan w:val="2"/>
            <w:vAlign w:val="bottom"/>
          </w:tcPr>
          <w:p w14:paraId="10E33396" w14:textId="77777777" w:rsidR="000B29A7" w:rsidRDefault="000B29A7" w:rsidP="000B29A7">
            <w:pPr>
              <w:spacing w:before="60"/>
              <w:rPr>
                <w:noProof/>
                <w:sz w:val="24"/>
                <w:szCs w:val="24"/>
              </w:rPr>
            </w:pPr>
          </w:p>
        </w:tc>
      </w:tr>
      <w:tr w:rsidR="00DD316F" w:rsidRPr="00846B76" w14:paraId="46B0AA8B" w14:textId="77777777" w:rsidTr="001B6F13">
        <w:tc>
          <w:tcPr>
            <w:tcW w:w="5000" w:type="pct"/>
            <w:gridSpan w:val="2"/>
            <w:vAlign w:val="bottom"/>
          </w:tcPr>
          <w:p w14:paraId="490E5A72" w14:textId="27F0050F" w:rsidR="00DD316F" w:rsidRDefault="00DD316F" w:rsidP="00DD316F">
            <w:pPr>
              <w:spacing w:before="60"/>
              <w:rPr>
                <w:noProof/>
                <w:sz w:val="24"/>
                <w:szCs w:val="24"/>
              </w:rPr>
            </w:pPr>
            <w:r w:rsidRPr="00DD316F">
              <w:lastRenderedPageBreak/>
              <w:t>Developmental Functioning</w:t>
            </w:r>
          </w:p>
        </w:tc>
      </w:tr>
      <w:tr w:rsidR="00DD316F" w:rsidRPr="00846B76" w14:paraId="7DF18485" w14:textId="77777777" w:rsidTr="001B6F13">
        <w:tc>
          <w:tcPr>
            <w:tcW w:w="5000" w:type="pct"/>
            <w:gridSpan w:val="2"/>
            <w:vAlign w:val="bottom"/>
          </w:tcPr>
          <w:p w14:paraId="43250304" w14:textId="77A85215" w:rsidR="00DD316F" w:rsidRPr="000B29A7" w:rsidRDefault="00DD316F" w:rsidP="00DD316F">
            <w:pPr>
              <w:spacing w:before="60"/>
            </w:pPr>
            <w:r>
              <w:rPr>
                <w:noProof/>
                <w:sz w:val="24"/>
                <w:szCs w:val="24"/>
              </w:rPr>
              <w:drawing>
                <wp:anchor distT="0" distB="0" distL="114300" distR="114300" simplePos="0" relativeHeight="251751424" behindDoc="1" locked="0" layoutInCell="1" allowOverlap="1" wp14:anchorId="055AA742" wp14:editId="01CF4754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40469</wp:posOffset>
                  </wp:positionV>
                  <wp:extent cx="201953" cy="201953"/>
                  <wp:effectExtent l="0" t="0" r="7620" b="7620"/>
                  <wp:wrapTight wrapText="bothSides">
                    <wp:wrapPolygon edited="0">
                      <wp:start x="0" y="0"/>
                      <wp:lineTo x="0" y="20377"/>
                      <wp:lineTo x="20377" y="20377"/>
                      <wp:lineTo x="20377" y="0"/>
                      <wp:lineTo x="0" y="0"/>
                    </wp:wrapPolygon>
                  </wp:wrapTight>
                  <wp:docPr id="789550702" name="Graphic 789550702" descr="Stop outli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0475465" name="Graphic 1830475465" descr="Stop outline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953" cy="2019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DD316F">
              <w:rPr>
                <w:noProof/>
                <w:sz w:val="24"/>
                <w:szCs w:val="24"/>
              </w:rPr>
              <w:t>Speech and language delays</w:t>
            </w:r>
          </w:p>
        </w:tc>
      </w:tr>
      <w:tr w:rsidR="00DD316F" w:rsidRPr="00846B76" w14:paraId="57209C0A" w14:textId="77777777" w:rsidTr="001B6F13">
        <w:tc>
          <w:tcPr>
            <w:tcW w:w="5000" w:type="pct"/>
            <w:gridSpan w:val="2"/>
            <w:vAlign w:val="bottom"/>
          </w:tcPr>
          <w:p w14:paraId="1E0C40DA" w14:textId="70A4176A" w:rsidR="00DD316F" w:rsidRDefault="00DD316F" w:rsidP="00DD316F">
            <w:pPr>
              <w:spacing w:before="60"/>
              <w:rPr>
                <w:noProof/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w:drawing>
                <wp:anchor distT="0" distB="0" distL="114300" distR="114300" simplePos="0" relativeHeight="251752448" behindDoc="1" locked="0" layoutInCell="1" allowOverlap="1" wp14:anchorId="70813274" wp14:editId="27799124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40469</wp:posOffset>
                  </wp:positionV>
                  <wp:extent cx="201953" cy="201953"/>
                  <wp:effectExtent l="0" t="0" r="7620" b="7620"/>
                  <wp:wrapTight wrapText="bothSides">
                    <wp:wrapPolygon edited="0">
                      <wp:start x="0" y="0"/>
                      <wp:lineTo x="0" y="20377"/>
                      <wp:lineTo x="20377" y="20377"/>
                      <wp:lineTo x="20377" y="0"/>
                      <wp:lineTo x="0" y="0"/>
                    </wp:wrapPolygon>
                  </wp:wrapTight>
                  <wp:docPr id="304696540" name="Graphic 304696540" descr="Stop outli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0475465" name="Graphic 1830475465" descr="Stop outline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953" cy="2019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DD316F">
              <w:rPr>
                <w:noProof/>
                <w:sz w:val="24"/>
                <w:szCs w:val="24"/>
              </w:rPr>
              <w:t>Displays difficulties with fine motor skills (e.g., handwriting, using utensils) or gross motor skills (e.g., running, jumping)</w:t>
            </w:r>
          </w:p>
        </w:tc>
      </w:tr>
      <w:tr w:rsidR="00DD316F" w:rsidRPr="00846B76" w14:paraId="1F143057" w14:textId="77777777" w:rsidTr="001B6F13">
        <w:tc>
          <w:tcPr>
            <w:tcW w:w="5000" w:type="pct"/>
            <w:gridSpan w:val="2"/>
            <w:vAlign w:val="bottom"/>
          </w:tcPr>
          <w:p w14:paraId="10260ED8" w14:textId="0CA57F09" w:rsidR="00DD316F" w:rsidRDefault="00DD316F" w:rsidP="00DD316F">
            <w:pPr>
              <w:spacing w:before="60"/>
              <w:rPr>
                <w:noProof/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w:drawing>
                <wp:anchor distT="0" distB="0" distL="114300" distR="114300" simplePos="0" relativeHeight="251753472" behindDoc="1" locked="0" layoutInCell="1" allowOverlap="1" wp14:anchorId="6481E7A2" wp14:editId="66A02A09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40469</wp:posOffset>
                  </wp:positionV>
                  <wp:extent cx="201953" cy="201953"/>
                  <wp:effectExtent l="0" t="0" r="7620" b="7620"/>
                  <wp:wrapTight wrapText="bothSides">
                    <wp:wrapPolygon edited="0">
                      <wp:start x="0" y="0"/>
                      <wp:lineTo x="0" y="20377"/>
                      <wp:lineTo x="20377" y="20377"/>
                      <wp:lineTo x="20377" y="0"/>
                      <wp:lineTo x="0" y="0"/>
                    </wp:wrapPolygon>
                  </wp:wrapTight>
                  <wp:docPr id="1161456095" name="Graphic 1161456095" descr="Stop outli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0475465" name="Graphic 1830475465" descr="Stop outline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953" cy="2019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DD316F">
              <w:rPr>
                <w:noProof/>
                <w:sz w:val="24"/>
                <w:szCs w:val="24"/>
              </w:rPr>
              <w:t>Demonstrates heightened sensitivity or aversion to sensory stimuli</w:t>
            </w:r>
          </w:p>
        </w:tc>
      </w:tr>
      <w:tr w:rsidR="00DD316F" w:rsidRPr="00846B76" w14:paraId="070DA02E" w14:textId="77777777" w:rsidTr="001B6F13">
        <w:tc>
          <w:tcPr>
            <w:tcW w:w="5000" w:type="pct"/>
            <w:gridSpan w:val="2"/>
            <w:vAlign w:val="bottom"/>
          </w:tcPr>
          <w:p w14:paraId="3593ED91" w14:textId="153FF1C3" w:rsidR="00DD316F" w:rsidRDefault="00DD316F" w:rsidP="00DD316F">
            <w:pPr>
              <w:spacing w:before="60"/>
              <w:rPr>
                <w:noProof/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w:drawing>
                <wp:anchor distT="0" distB="0" distL="114300" distR="114300" simplePos="0" relativeHeight="251754496" behindDoc="1" locked="0" layoutInCell="1" allowOverlap="1" wp14:anchorId="55329CFA" wp14:editId="11BCFB17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40469</wp:posOffset>
                  </wp:positionV>
                  <wp:extent cx="201953" cy="201953"/>
                  <wp:effectExtent l="0" t="0" r="7620" b="7620"/>
                  <wp:wrapTight wrapText="bothSides">
                    <wp:wrapPolygon edited="0">
                      <wp:start x="0" y="0"/>
                      <wp:lineTo x="0" y="20377"/>
                      <wp:lineTo x="20377" y="20377"/>
                      <wp:lineTo x="20377" y="0"/>
                      <wp:lineTo x="0" y="0"/>
                    </wp:wrapPolygon>
                  </wp:wrapTight>
                  <wp:docPr id="741757942" name="Graphic 741757942" descr="Stop outli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0475465" name="Graphic 1830475465" descr="Stop outline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953" cy="2019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DD316F">
              <w:rPr>
                <w:noProof/>
                <w:sz w:val="24"/>
                <w:szCs w:val="24"/>
              </w:rPr>
              <w:t>Displays challenges in activities of daily living</w:t>
            </w:r>
          </w:p>
        </w:tc>
      </w:tr>
      <w:tr w:rsidR="00DD316F" w:rsidRPr="00846B76" w14:paraId="3A4A9EA5" w14:textId="77777777" w:rsidTr="001B6F13">
        <w:tc>
          <w:tcPr>
            <w:tcW w:w="5000" w:type="pct"/>
            <w:gridSpan w:val="2"/>
            <w:vAlign w:val="bottom"/>
          </w:tcPr>
          <w:p w14:paraId="0D1002DD" w14:textId="0F40BC28" w:rsidR="00DD316F" w:rsidRDefault="00DD316F" w:rsidP="00DD316F">
            <w:pPr>
              <w:spacing w:before="60"/>
              <w:rPr>
                <w:noProof/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w:drawing>
                <wp:anchor distT="0" distB="0" distL="114300" distR="114300" simplePos="0" relativeHeight="251755520" behindDoc="1" locked="0" layoutInCell="1" allowOverlap="1" wp14:anchorId="46587C6D" wp14:editId="4BAA418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40469</wp:posOffset>
                  </wp:positionV>
                  <wp:extent cx="201953" cy="201953"/>
                  <wp:effectExtent l="0" t="0" r="7620" b="7620"/>
                  <wp:wrapTight wrapText="bothSides">
                    <wp:wrapPolygon edited="0">
                      <wp:start x="0" y="0"/>
                      <wp:lineTo x="0" y="20377"/>
                      <wp:lineTo x="20377" y="20377"/>
                      <wp:lineTo x="20377" y="0"/>
                      <wp:lineTo x="0" y="0"/>
                    </wp:wrapPolygon>
                  </wp:wrapTight>
                  <wp:docPr id="182886185" name="Graphic 182886185" descr="Stop outli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0475465" name="Graphic 1830475465" descr="Stop outline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953" cy="2019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DD316F">
              <w:rPr>
                <w:noProof/>
                <w:sz w:val="24"/>
                <w:szCs w:val="24"/>
              </w:rPr>
              <w:t>Exhibits challenges adapting to new situations orchanges in routine</w:t>
            </w:r>
          </w:p>
        </w:tc>
      </w:tr>
      <w:tr w:rsidR="00DD316F" w:rsidRPr="00846B76" w14:paraId="17654537" w14:textId="77777777" w:rsidTr="001B6F13">
        <w:tc>
          <w:tcPr>
            <w:tcW w:w="5000" w:type="pct"/>
            <w:gridSpan w:val="2"/>
            <w:vAlign w:val="bottom"/>
          </w:tcPr>
          <w:p w14:paraId="593668F4" w14:textId="7108F321" w:rsidR="00DD316F" w:rsidRDefault="00DD316F" w:rsidP="00DD316F">
            <w:pPr>
              <w:spacing w:before="60"/>
              <w:rPr>
                <w:noProof/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w:drawing>
                <wp:anchor distT="0" distB="0" distL="114300" distR="114300" simplePos="0" relativeHeight="251756544" behindDoc="1" locked="0" layoutInCell="1" allowOverlap="1" wp14:anchorId="2C16671E" wp14:editId="727EA2B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40469</wp:posOffset>
                  </wp:positionV>
                  <wp:extent cx="201953" cy="201953"/>
                  <wp:effectExtent l="0" t="0" r="7620" b="7620"/>
                  <wp:wrapTight wrapText="bothSides">
                    <wp:wrapPolygon edited="0">
                      <wp:start x="0" y="0"/>
                      <wp:lineTo x="0" y="20377"/>
                      <wp:lineTo x="20377" y="20377"/>
                      <wp:lineTo x="20377" y="0"/>
                      <wp:lineTo x="0" y="0"/>
                    </wp:wrapPolygon>
                  </wp:wrapTight>
                  <wp:docPr id="1149093005" name="Graphic 1149093005" descr="Stop outli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0475465" name="Graphic 1830475465" descr="Stop outline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953" cy="2019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DD316F">
              <w:rPr>
                <w:noProof/>
                <w:sz w:val="24"/>
                <w:szCs w:val="24"/>
              </w:rPr>
              <w:t>Demonstrates difficulties with age-appropriate play skills, such as imaginative play, turn-taking, or engaging in cooperative play.</w:t>
            </w:r>
          </w:p>
        </w:tc>
      </w:tr>
      <w:tr w:rsidR="00DD316F" w:rsidRPr="00846B76" w14:paraId="19D9A826" w14:textId="77777777" w:rsidTr="001B6F13">
        <w:tc>
          <w:tcPr>
            <w:tcW w:w="5000" w:type="pct"/>
            <w:gridSpan w:val="2"/>
            <w:vAlign w:val="bottom"/>
          </w:tcPr>
          <w:p w14:paraId="42D8FFC9" w14:textId="77777777" w:rsidR="00DD316F" w:rsidRDefault="00DD316F" w:rsidP="00DD316F">
            <w:pPr>
              <w:spacing w:before="60"/>
              <w:rPr>
                <w:noProof/>
                <w:sz w:val="24"/>
                <w:szCs w:val="24"/>
              </w:rPr>
            </w:pPr>
          </w:p>
        </w:tc>
      </w:tr>
      <w:tr w:rsidR="00DD316F" w:rsidRPr="00846B76" w14:paraId="3C688827" w14:textId="77777777" w:rsidTr="00DD316F">
        <w:tc>
          <w:tcPr>
            <w:tcW w:w="5000" w:type="pct"/>
            <w:gridSpan w:val="2"/>
            <w:vAlign w:val="bottom"/>
          </w:tcPr>
          <w:p w14:paraId="04012EAE" w14:textId="760AF169" w:rsidR="00DD316F" w:rsidRDefault="00DD316F" w:rsidP="00DD316F">
            <w:pPr>
              <w:spacing w:before="60"/>
              <w:rPr>
                <w:noProof/>
                <w:sz w:val="24"/>
                <w:szCs w:val="24"/>
              </w:rPr>
            </w:pPr>
            <w:r w:rsidRPr="00DD316F">
              <w:rPr>
                <w:noProof/>
                <w:sz w:val="24"/>
                <w:szCs w:val="24"/>
              </w:rPr>
              <w:t>Additional Comments/Specific goals parents or guardians have for the</w:t>
            </w:r>
            <w:r>
              <w:rPr>
                <w:noProof/>
                <w:sz w:val="24"/>
                <w:szCs w:val="24"/>
              </w:rPr>
              <w:t xml:space="preserve"> </w:t>
            </w:r>
            <w:r w:rsidRPr="00DD316F">
              <w:rPr>
                <w:noProof/>
                <w:sz w:val="24"/>
                <w:szCs w:val="24"/>
              </w:rPr>
              <w:t>assessment:</w:t>
            </w:r>
          </w:p>
        </w:tc>
      </w:tr>
      <w:tr w:rsidR="00DD316F" w:rsidRPr="00846B76" w14:paraId="5436C8BB" w14:textId="77777777" w:rsidTr="00DD316F">
        <w:tc>
          <w:tcPr>
            <w:tcW w:w="5000" w:type="pct"/>
            <w:gridSpan w:val="2"/>
            <w:tcBorders>
              <w:bottom w:val="single" w:sz="4" w:space="0" w:color="auto"/>
            </w:tcBorders>
            <w:vAlign w:val="bottom"/>
          </w:tcPr>
          <w:p w14:paraId="44B0F86A" w14:textId="77777777" w:rsidR="00DD316F" w:rsidRPr="00DD316F" w:rsidRDefault="00DD316F" w:rsidP="00DD316F">
            <w:pPr>
              <w:spacing w:before="60"/>
              <w:rPr>
                <w:noProof/>
                <w:sz w:val="24"/>
                <w:szCs w:val="24"/>
              </w:rPr>
            </w:pPr>
          </w:p>
        </w:tc>
      </w:tr>
      <w:tr w:rsidR="00DD316F" w:rsidRPr="00846B76" w14:paraId="034B59EA" w14:textId="77777777" w:rsidTr="00DD316F">
        <w:tc>
          <w:tcPr>
            <w:tcW w:w="5000" w:type="pct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66BDEB3" w14:textId="77777777" w:rsidR="00DD316F" w:rsidRPr="00DD316F" w:rsidRDefault="00DD316F" w:rsidP="00DD316F">
            <w:pPr>
              <w:spacing w:before="60"/>
              <w:rPr>
                <w:noProof/>
                <w:sz w:val="24"/>
                <w:szCs w:val="24"/>
              </w:rPr>
            </w:pPr>
          </w:p>
        </w:tc>
      </w:tr>
      <w:tr w:rsidR="00DD316F" w:rsidRPr="00846B76" w14:paraId="2A62D400" w14:textId="77777777" w:rsidTr="00DD316F">
        <w:tc>
          <w:tcPr>
            <w:tcW w:w="5000" w:type="pct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FA364E8" w14:textId="77777777" w:rsidR="00DD316F" w:rsidRPr="00DD316F" w:rsidRDefault="00DD316F" w:rsidP="00DD316F">
            <w:pPr>
              <w:spacing w:before="60"/>
              <w:rPr>
                <w:noProof/>
                <w:sz w:val="24"/>
                <w:szCs w:val="24"/>
              </w:rPr>
            </w:pPr>
          </w:p>
        </w:tc>
      </w:tr>
      <w:tr w:rsidR="00DD316F" w:rsidRPr="00846B76" w14:paraId="4CFB3CB1" w14:textId="77777777" w:rsidTr="00DD316F">
        <w:tc>
          <w:tcPr>
            <w:tcW w:w="5000" w:type="pct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FD4422B" w14:textId="77777777" w:rsidR="00DD316F" w:rsidRPr="00DD316F" w:rsidRDefault="00DD316F" w:rsidP="00DD316F">
            <w:pPr>
              <w:spacing w:before="60"/>
              <w:rPr>
                <w:noProof/>
                <w:sz w:val="24"/>
                <w:szCs w:val="24"/>
              </w:rPr>
            </w:pPr>
          </w:p>
        </w:tc>
      </w:tr>
      <w:tr w:rsidR="00DD316F" w:rsidRPr="00846B76" w14:paraId="6BBB1F2E" w14:textId="77777777" w:rsidTr="00DD316F">
        <w:tc>
          <w:tcPr>
            <w:tcW w:w="5000" w:type="pct"/>
            <w:gridSpan w:val="2"/>
            <w:tcBorders>
              <w:top w:val="single" w:sz="4" w:space="0" w:color="auto"/>
            </w:tcBorders>
            <w:vAlign w:val="bottom"/>
          </w:tcPr>
          <w:p w14:paraId="0441CF52" w14:textId="77777777" w:rsidR="00DD316F" w:rsidRPr="00DD316F" w:rsidRDefault="00DD316F" w:rsidP="00DD316F">
            <w:pPr>
              <w:spacing w:before="60"/>
              <w:rPr>
                <w:noProof/>
                <w:sz w:val="24"/>
                <w:szCs w:val="24"/>
              </w:rPr>
            </w:pPr>
          </w:p>
        </w:tc>
      </w:tr>
      <w:tr w:rsidR="00DD316F" w:rsidRPr="00846B76" w14:paraId="36A49E71" w14:textId="77777777" w:rsidTr="001B6F13">
        <w:tc>
          <w:tcPr>
            <w:tcW w:w="5000" w:type="pct"/>
            <w:gridSpan w:val="2"/>
            <w:vAlign w:val="bottom"/>
          </w:tcPr>
          <w:p w14:paraId="3E755758" w14:textId="77777777" w:rsidR="00DD316F" w:rsidRPr="00DD316F" w:rsidRDefault="00DD316F" w:rsidP="00DD316F">
            <w:pPr>
              <w:spacing w:before="60"/>
              <w:rPr>
                <w:noProof/>
                <w:sz w:val="24"/>
                <w:szCs w:val="24"/>
              </w:rPr>
            </w:pPr>
          </w:p>
        </w:tc>
      </w:tr>
      <w:tr w:rsidR="00DD316F" w:rsidRPr="00846B76" w14:paraId="7A6C8A68" w14:textId="77777777" w:rsidTr="001B6F13">
        <w:tc>
          <w:tcPr>
            <w:tcW w:w="5000" w:type="pct"/>
            <w:gridSpan w:val="2"/>
            <w:vAlign w:val="bottom"/>
          </w:tcPr>
          <w:p w14:paraId="2ED69DB2" w14:textId="77777777" w:rsidR="00DD316F" w:rsidRPr="00DD316F" w:rsidRDefault="00DD316F" w:rsidP="00DD316F">
            <w:pPr>
              <w:spacing w:before="60"/>
              <w:rPr>
                <w:noProof/>
                <w:sz w:val="24"/>
                <w:szCs w:val="24"/>
              </w:rPr>
            </w:pPr>
          </w:p>
        </w:tc>
      </w:tr>
      <w:tr w:rsidR="00DD316F" w:rsidRPr="00846B76" w14:paraId="7D7C4312" w14:textId="77777777" w:rsidTr="001B6F13">
        <w:tc>
          <w:tcPr>
            <w:tcW w:w="5000" w:type="pct"/>
            <w:gridSpan w:val="2"/>
            <w:vAlign w:val="bottom"/>
          </w:tcPr>
          <w:p w14:paraId="668E55BE" w14:textId="77777777" w:rsidR="00DD316F" w:rsidRPr="00DD316F" w:rsidRDefault="00DD316F" w:rsidP="00DD316F">
            <w:pPr>
              <w:spacing w:before="60"/>
              <w:rPr>
                <w:noProof/>
                <w:sz w:val="24"/>
                <w:szCs w:val="24"/>
              </w:rPr>
            </w:pPr>
          </w:p>
        </w:tc>
      </w:tr>
      <w:tr w:rsidR="00DD316F" w:rsidRPr="00846B76" w14:paraId="50526335" w14:textId="77777777" w:rsidTr="001B6F13">
        <w:tc>
          <w:tcPr>
            <w:tcW w:w="5000" w:type="pct"/>
            <w:gridSpan w:val="2"/>
            <w:vAlign w:val="bottom"/>
          </w:tcPr>
          <w:p w14:paraId="4ABD0414" w14:textId="77777777" w:rsidR="00DD316F" w:rsidRPr="00DD316F" w:rsidRDefault="00DD316F" w:rsidP="00DD316F">
            <w:pPr>
              <w:spacing w:before="60"/>
              <w:rPr>
                <w:noProof/>
                <w:sz w:val="24"/>
                <w:szCs w:val="24"/>
              </w:rPr>
            </w:pPr>
          </w:p>
        </w:tc>
      </w:tr>
      <w:tr w:rsidR="00DD316F" w:rsidRPr="00846B76" w14:paraId="523740F1" w14:textId="77777777" w:rsidTr="001B6F13">
        <w:tc>
          <w:tcPr>
            <w:tcW w:w="5000" w:type="pct"/>
            <w:gridSpan w:val="2"/>
            <w:vAlign w:val="bottom"/>
          </w:tcPr>
          <w:p w14:paraId="4AA90BD1" w14:textId="77777777" w:rsidR="00DD316F" w:rsidRPr="00DD316F" w:rsidRDefault="00DD316F" w:rsidP="00DD316F">
            <w:pPr>
              <w:spacing w:before="60"/>
              <w:rPr>
                <w:noProof/>
                <w:sz w:val="24"/>
                <w:szCs w:val="24"/>
              </w:rPr>
            </w:pPr>
          </w:p>
        </w:tc>
      </w:tr>
      <w:tr w:rsidR="00DD316F" w:rsidRPr="00846B76" w14:paraId="4A72ED72" w14:textId="77777777" w:rsidTr="001B6F13">
        <w:tc>
          <w:tcPr>
            <w:tcW w:w="5000" w:type="pct"/>
            <w:gridSpan w:val="2"/>
            <w:vAlign w:val="bottom"/>
          </w:tcPr>
          <w:p w14:paraId="5B5E4466" w14:textId="77777777" w:rsidR="00DD316F" w:rsidRPr="00DD316F" w:rsidRDefault="00DD316F" w:rsidP="00DD316F">
            <w:pPr>
              <w:spacing w:before="60"/>
              <w:rPr>
                <w:noProof/>
                <w:sz w:val="24"/>
                <w:szCs w:val="24"/>
              </w:rPr>
            </w:pPr>
          </w:p>
        </w:tc>
      </w:tr>
      <w:tr w:rsidR="00DD316F" w:rsidRPr="00846B76" w14:paraId="3DC7A31B" w14:textId="77777777" w:rsidTr="001B6F13">
        <w:tc>
          <w:tcPr>
            <w:tcW w:w="5000" w:type="pct"/>
            <w:gridSpan w:val="2"/>
            <w:vAlign w:val="bottom"/>
          </w:tcPr>
          <w:p w14:paraId="094BD8C5" w14:textId="77777777" w:rsidR="00DD316F" w:rsidRPr="00DD316F" w:rsidRDefault="00DD316F" w:rsidP="00DD316F">
            <w:pPr>
              <w:spacing w:before="60"/>
              <w:rPr>
                <w:noProof/>
                <w:sz w:val="24"/>
                <w:szCs w:val="24"/>
              </w:rPr>
            </w:pPr>
          </w:p>
        </w:tc>
      </w:tr>
      <w:tr w:rsidR="00DD316F" w:rsidRPr="00846B76" w14:paraId="1803031A" w14:textId="77777777" w:rsidTr="001B6F13">
        <w:tc>
          <w:tcPr>
            <w:tcW w:w="5000" w:type="pct"/>
            <w:gridSpan w:val="2"/>
            <w:vAlign w:val="bottom"/>
          </w:tcPr>
          <w:p w14:paraId="745FBDD8" w14:textId="77777777" w:rsidR="00DD316F" w:rsidRPr="00DD316F" w:rsidRDefault="00DD316F" w:rsidP="00DD316F">
            <w:pPr>
              <w:spacing w:before="60"/>
              <w:rPr>
                <w:noProof/>
                <w:sz w:val="24"/>
                <w:szCs w:val="24"/>
              </w:rPr>
            </w:pPr>
          </w:p>
        </w:tc>
      </w:tr>
      <w:tr w:rsidR="00DD316F" w:rsidRPr="00846B76" w14:paraId="225C7960" w14:textId="77777777" w:rsidTr="001B6F13">
        <w:tc>
          <w:tcPr>
            <w:tcW w:w="5000" w:type="pct"/>
            <w:gridSpan w:val="2"/>
            <w:vAlign w:val="bottom"/>
          </w:tcPr>
          <w:p w14:paraId="3B721355" w14:textId="77777777" w:rsidR="00DD316F" w:rsidRPr="00DD316F" w:rsidRDefault="00DD316F" w:rsidP="00DD316F">
            <w:pPr>
              <w:spacing w:before="60"/>
              <w:rPr>
                <w:noProof/>
                <w:sz w:val="24"/>
                <w:szCs w:val="24"/>
              </w:rPr>
            </w:pPr>
          </w:p>
        </w:tc>
      </w:tr>
      <w:tr w:rsidR="00DD316F" w:rsidRPr="00846B76" w14:paraId="4391446F" w14:textId="77777777" w:rsidTr="001B6F13">
        <w:tc>
          <w:tcPr>
            <w:tcW w:w="5000" w:type="pct"/>
            <w:gridSpan w:val="2"/>
            <w:vAlign w:val="bottom"/>
          </w:tcPr>
          <w:p w14:paraId="01981CB0" w14:textId="77777777" w:rsidR="00DD316F" w:rsidRPr="00DD316F" w:rsidRDefault="00DD316F" w:rsidP="00DD316F">
            <w:pPr>
              <w:spacing w:before="60"/>
              <w:rPr>
                <w:noProof/>
                <w:sz w:val="24"/>
                <w:szCs w:val="24"/>
              </w:rPr>
            </w:pPr>
          </w:p>
        </w:tc>
      </w:tr>
      <w:tr w:rsidR="00DD316F" w:rsidRPr="00846B76" w14:paraId="3C9D1278" w14:textId="77777777" w:rsidTr="001B6F13">
        <w:tc>
          <w:tcPr>
            <w:tcW w:w="5000" w:type="pct"/>
            <w:gridSpan w:val="2"/>
            <w:vAlign w:val="bottom"/>
          </w:tcPr>
          <w:p w14:paraId="5D345B3D" w14:textId="77777777" w:rsidR="00DD316F" w:rsidRPr="00DD316F" w:rsidRDefault="00DD316F" w:rsidP="00DD316F">
            <w:pPr>
              <w:spacing w:before="60"/>
              <w:rPr>
                <w:noProof/>
                <w:sz w:val="24"/>
                <w:szCs w:val="24"/>
              </w:rPr>
            </w:pPr>
          </w:p>
        </w:tc>
      </w:tr>
      <w:tr w:rsidR="00DD316F" w:rsidRPr="00846B76" w14:paraId="5F295B8D" w14:textId="77777777" w:rsidTr="001B6F13">
        <w:tc>
          <w:tcPr>
            <w:tcW w:w="5000" w:type="pct"/>
            <w:gridSpan w:val="2"/>
            <w:vAlign w:val="bottom"/>
          </w:tcPr>
          <w:p w14:paraId="04D0F3E5" w14:textId="77777777" w:rsidR="00DD316F" w:rsidRPr="00DD316F" w:rsidRDefault="00DD316F" w:rsidP="00DD316F">
            <w:pPr>
              <w:spacing w:before="60"/>
              <w:rPr>
                <w:noProof/>
                <w:sz w:val="24"/>
                <w:szCs w:val="24"/>
              </w:rPr>
            </w:pPr>
          </w:p>
        </w:tc>
      </w:tr>
      <w:tr w:rsidR="00DD316F" w:rsidRPr="00846B76" w14:paraId="123CB8EE" w14:textId="77777777" w:rsidTr="001B6F13">
        <w:tc>
          <w:tcPr>
            <w:tcW w:w="5000" w:type="pct"/>
            <w:gridSpan w:val="2"/>
            <w:vAlign w:val="bottom"/>
          </w:tcPr>
          <w:p w14:paraId="2802E5F5" w14:textId="77777777" w:rsidR="00DD316F" w:rsidRPr="00DD316F" w:rsidRDefault="00DD316F" w:rsidP="00DD316F">
            <w:pPr>
              <w:spacing w:before="60"/>
              <w:rPr>
                <w:noProof/>
                <w:sz w:val="24"/>
                <w:szCs w:val="24"/>
              </w:rPr>
            </w:pPr>
          </w:p>
        </w:tc>
      </w:tr>
      <w:tr w:rsidR="00DD316F" w:rsidRPr="00846B76" w14:paraId="6FD423F5" w14:textId="77777777" w:rsidTr="001B6F13">
        <w:tc>
          <w:tcPr>
            <w:tcW w:w="5000" w:type="pct"/>
            <w:gridSpan w:val="2"/>
            <w:vAlign w:val="bottom"/>
          </w:tcPr>
          <w:p w14:paraId="4F3CF01B" w14:textId="77777777" w:rsidR="00DD316F" w:rsidRPr="00DD316F" w:rsidRDefault="00DD316F" w:rsidP="00DD316F">
            <w:pPr>
              <w:spacing w:before="60"/>
              <w:rPr>
                <w:noProof/>
                <w:sz w:val="24"/>
                <w:szCs w:val="24"/>
              </w:rPr>
            </w:pPr>
          </w:p>
        </w:tc>
      </w:tr>
      <w:tr w:rsidR="00DD316F" w:rsidRPr="00846B76" w14:paraId="6236B275" w14:textId="77777777" w:rsidTr="00B70C52">
        <w:tc>
          <w:tcPr>
            <w:tcW w:w="5000" w:type="pct"/>
            <w:gridSpan w:val="2"/>
            <w:vAlign w:val="center"/>
          </w:tcPr>
          <w:p w14:paraId="7DCAA55C" w14:textId="4F7F5535" w:rsidR="00DD316F" w:rsidRPr="00B70C52" w:rsidRDefault="00B70C52" w:rsidP="00B70C52">
            <w:pPr>
              <w:spacing w:before="60"/>
              <w:jc w:val="center"/>
              <w:rPr>
                <w:b/>
                <w:bCs/>
                <w:noProof/>
                <w:sz w:val="24"/>
                <w:szCs w:val="24"/>
              </w:rPr>
            </w:pPr>
            <w:r w:rsidRPr="00B70C52">
              <w:rPr>
                <w:b/>
                <w:bCs/>
                <w:noProof/>
                <w:sz w:val="24"/>
                <w:szCs w:val="24"/>
              </w:rPr>
              <w:t>Office use only:</w:t>
            </w:r>
          </w:p>
        </w:tc>
      </w:tr>
      <w:tr w:rsidR="00DD316F" w:rsidRPr="00846B76" w14:paraId="49FA8E68" w14:textId="77777777" w:rsidTr="001B6F13">
        <w:tc>
          <w:tcPr>
            <w:tcW w:w="5000" w:type="pct"/>
            <w:gridSpan w:val="2"/>
            <w:vAlign w:val="bottom"/>
          </w:tcPr>
          <w:tbl>
            <w:tblPr>
              <w:tblStyle w:val="TabloKlavuzu"/>
              <w:tblW w:w="0" w:type="auto"/>
              <w:tblLook w:val="04A0" w:firstRow="1" w:lastRow="0" w:firstColumn="1" w:lastColumn="0" w:noHBand="0" w:noVBand="1"/>
            </w:tblPr>
            <w:tblGrid>
              <w:gridCol w:w="3079"/>
              <w:gridCol w:w="3080"/>
              <w:gridCol w:w="3080"/>
            </w:tblGrid>
            <w:tr w:rsidR="00B70C52" w14:paraId="6D974361" w14:textId="77777777" w:rsidTr="00B70C52">
              <w:tc>
                <w:tcPr>
                  <w:tcW w:w="3079" w:type="dxa"/>
                </w:tcPr>
                <w:p w14:paraId="432D93C1" w14:textId="526EC806" w:rsidR="00B70C52" w:rsidRPr="00B70C52" w:rsidRDefault="00B70C52" w:rsidP="00DD316F">
                  <w:pPr>
                    <w:spacing w:before="60"/>
                  </w:pPr>
                  <w:r w:rsidRPr="00B70C52">
                    <w:t>Respondent’s Name:</w:t>
                  </w:r>
                </w:p>
              </w:tc>
              <w:tc>
                <w:tcPr>
                  <w:tcW w:w="3080" w:type="dxa"/>
                </w:tcPr>
                <w:p w14:paraId="468A3CC3" w14:textId="28E52897" w:rsidR="00B70C52" w:rsidRPr="00B70C52" w:rsidRDefault="00B70C52" w:rsidP="00DD316F">
                  <w:pPr>
                    <w:spacing w:before="60"/>
                  </w:pPr>
                  <w:r w:rsidRPr="00B70C52">
                    <w:t>Relationship to client:</w:t>
                  </w:r>
                </w:p>
              </w:tc>
              <w:tc>
                <w:tcPr>
                  <w:tcW w:w="3080" w:type="dxa"/>
                </w:tcPr>
                <w:p w14:paraId="4049E306" w14:textId="1F50A18F" w:rsidR="00B70C52" w:rsidRPr="00B70C52" w:rsidRDefault="00B70C52" w:rsidP="00DD316F">
                  <w:pPr>
                    <w:spacing w:before="60"/>
                  </w:pPr>
                  <w:r w:rsidRPr="00B70C52">
                    <w:t>Qualified Interviewer:</w:t>
                  </w:r>
                </w:p>
              </w:tc>
            </w:tr>
            <w:tr w:rsidR="00B70C52" w14:paraId="045CB6BD" w14:textId="77777777" w:rsidTr="00B70C52">
              <w:tc>
                <w:tcPr>
                  <w:tcW w:w="3079" w:type="dxa"/>
                </w:tcPr>
                <w:p w14:paraId="202C8668" w14:textId="77777777" w:rsidR="00B70C52" w:rsidRDefault="00B70C52" w:rsidP="00DD316F">
                  <w:pPr>
                    <w:spacing w:before="60"/>
                    <w:rPr>
                      <w:noProof/>
                      <w:sz w:val="24"/>
                      <w:szCs w:val="24"/>
                    </w:rPr>
                  </w:pPr>
                </w:p>
                <w:p w14:paraId="43F6A690" w14:textId="77777777" w:rsidR="00B70C52" w:rsidRDefault="00B70C52" w:rsidP="00DD316F">
                  <w:pPr>
                    <w:spacing w:before="60"/>
                    <w:rPr>
                      <w:noProof/>
                      <w:sz w:val="24"/>
                      <w:szCs w:val="24"/>
                    </w:rPr>
                  </w:pPr>
                </w:p>
                <w:p w14:paraId="594BC296" w14:textId="77777777" w:rsidR="00B70C52" w:rsidRPr="00B70C52" w:rsidRDefault="00B70C52" w:rsidP="00DD316F">
                  <w:pPr>
                    <w:spacing w:before="60"/>
                    <w:rPr>
                      <w:noProof/>
                      <w:sz w:val="24"/>
                      <w:szCs w:val="24"/>
                    </w:rPr>
                  </w:pPr>
                </w:p>
              </w:tc>
              <w:tc>
                <w:tcPr>
                  <w:tcW w:w="3080" w:type="dxa"/>
                </w:tcPr>
                <w:p w14:paraId="38EF256C" w14:textId="77777777" w:rsidR="00B70C52" w:rsidRDefault="00B70C52" w:rsidP="00DD316F">
                  <w:pPr>
                    <w:spacing w:before="60"/>
                    <w:rPr>
                      <w:noProof/>
                      <w:sz w:val="24"/>
                      <w:szCs w:val="24"/>
                    </w:rPr>
                  </w:pPr>
                </w:p>
                <w:p w14:paraId="4A74D3E0" w14:textId="77777777" w:rsidR="00B70C52" w:rsidRPr="00B70C52" w:rsidRDefault="00B70C52" w:rsidP="00DD316F">
                  <w:pPr>
                    <w:spacing w:before="60"/>
                    <w:rPr>
                      <w:noProof/>
                      <w:sz w:val="24"/>
                      <w:szCs w:val="24"/>
                    </w:rPr>
                  </w:pPr>
                </w:p>
              </w:tc>
              <w:tc>
                <w:tcPr>
                  <w:tcW w:w="3080" w:type="dxa"/>
                </w:tcPr>
                <w:p w14:paraId="7EF12671" w14:textId="77777777" w:rsidR="00B70C52" w:rsidRPr="00B70C52" w:rsidRDefault="00B70C52" w:rsidP="00DD316F">
                  <w:pPr>
                    <w:spacing w:before="60"/>
                    <w:rPr>
                      <w:noProof/>
                      <w:sz w:val="24"/>
                      <w:szCs w:val="24"/>
                    </w:rPr>
                  </w:pPr>
                </w:p>
              </w:tc>
            </w:tr>
          </w:tbl>
          <w:p w14:paraId="43FFDE28" w14:textId="77777777" w:rsidR="00DD316F" w:rsidRPr="00DD316F" w:rsidRDefault="00DD316F" w:rsidP="00DD316F">
            <w:pPr>
              <w:spacing w:before="60"/>
              <w:rPr>
                <w:noProof/>
                <w:sz w:val="24"/>
                <w:szCs w:val="24"/>
              </w:rPr>
            </w:pPr>
          </w:p>
        </w:tc>
      </w:tr>
      <w:tr w:rsidR="00DD316F" w:rsidRPr="00846B76" w14:paraId="58E3F6D9" w14:textId="77777777" w:rsidTr="001B6F13">
        <w:tc>
          <w:tcPr>
            <w:tcW w:w="5000" w:type="pct"/>
            <w:gridSpan w:val="2"/>
            <w:vAlign w:val="bottom"/>
          </w:tcPr>
          <w:p w14:paraId="2D8B6D11" w14:textId="77777777" w:rsidR="00DD316F" w:rsidRPr="00DD316F" w:rsidRDefault="00DD316F" w:rsidP="00DD316F">
            <w:pPr>
              <w:spacing w:before="60"/>
              <w:rPr>
                <w:noProof/>
                <w:sz w:val="24"/>
                <w:szCs w:val="24"/>
              </w:rPr>
            </w:pPr>
          </w:p>
        </w:tc>
      </w:tr>
    </w:tbl>
    <w:p w14:paraId="1C8FC3DA" w14:textId="77777777" w:rsidR="00CE6104" w:rsidRPr="0090596C" w:rsidRDefault="00CE6104" w:rsidP="00E677FE">
      <w:pPr>
        <w:spacing w:after="0"/>
        <w:rPr>
          <w:sz w:val="12"/>
          <w:szCs w:val="16"/>
        </w:rPr>
      </w:pPr>
    </w:p>
    <w:sectPr w:rsidR="00CE6104" w:rsidRPr="0090596C" w:rsidSect="0059146D">
      <w:headerReference w:type="default" r:id="rId13"/>
      <w:footerReference w:type="default" r:id="rId14"/>
      <w:pgSz w:w="12240" w:h="15840"/>
      <w:pgMar w:top="1440" w:right="1440" w:bottom="1008" w:left="1440" w:header="283" w:footer="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7236F5" w14:textId="77777777" w:rsidR="00047F1D" w:rsidRDefault="00047F1D" w:rsidP="00650259">
      <w:pPr>
        <w:spacing w:after="0" w:line="240" w:lineRule="auto"/>
      </w:pPr>
      <w:r>
        <w:separator/>
      </w:r>
    </w:p>
  </w:endnote>
  <w:endnote w:type="continuationSeparator" w:id="0">
    <w:p w14:paraId="1C5D3513" w14:textId="77777777" w:rsidR="00047F1D" w:rsidRDefault="00047F1D" w:rsidP="006502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  <w:embedRegular r:id="rId1" w:fontKey="{1EC5B7BC-75BF-4E5B-8679-8CC922F95F70}"/>
    <w:embedBold r:id="rId2" w:fontKey="{28E26A47-5FE1-4CD6-876E-3EF28E31546E}"/>
    <w:embedItalic r:id="rId3" w:fontKey="{01DF5ABD-4307-4DBF-BEF7-6D8C0AF0D43B}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rbel">
    <w:panose1 w:val="020B0503020204020204"/>
    <w:charset w:val="A2"/>
    <w:family w:val="swiss"/>
    <w:pitch w:val="variable"/>
    <w:sig w:usb0="A00002EF" w:usb1="4000A44B" w:usb2="00000000" w:usb3="00000000" w:csb0="0000019F" w:csb1="00000000"/>
    <w:embedRegular r:id="rId4" w:fontKey="{FD00D03B-9714-496A-8A29-D5DC1EABE842}"/>
    <w:embedBold r:id="rId5" w:fontKey="{728A783A-3032-4FAB-A810-5E7ADCAAE1F9}"/>
    <w:embedItalic r:id="rId6" w:fontKey="{90E514CD-67D2-47FB-95AD-95FEB802C93C}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  <w:embedRegular r:id="rId7" w:fontKey="{F6097547-C452-422B-91C0-1B2FBCED82FE}"/>
  </w:font>
  <w:font w:name="Xolonium">
    <w:panose1 w:val="02000503000000000000"/>
    <w:charset w:val="A2"/>
    <w:family w:val="auto"/>
    <w:pitch w:val="variable"/>
    <w:sig w:usb0="A00002AF" w:usb1="5200E0FB" w:usb2="00000000" w:usb3="00000000" w:csb0="0000009F" w:csb1="00000000"/>
    <w:embedBold r:id="rId8" w:fontKey="{8A0D5A19-6B2C-41E4-A1BB-B8E5304DC9D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4A0" w:firstRow="1" w:lastRow="0" w:firstColumn="1" w:lastColumn="0" w:noHBand="0" w:noVBand="1"/>
    </w:tblPr>
    <w:tblGrid>
      <w:gridCol w:w="5245"/>
      <w:gridCol w:w="4105"/>
    </w:tblGrid>
    <w:tr w:rsidR="007F7B5D" w:rsidRPr="007F7B5D" w14:paraId="3CD4E082" w14:textId="77777777" w:rsidTr="00AA3702">
      <w:tc>
        <w:tcPr>
          <w:tcW w:w="5245" w:type="dxa"/>
          <w:vAlign w:val="center"/>
        </w:tcPr>
        <w:p w14:paraId="75CBA365" w14:textId="77777777" w:rsidR="00AA3702" w:rsidRDefault="00AA3702" w:rsidP="007F7B5D">
          <w:pPr>
            <w:tabs>
              <w:tab w:val="center" w:pos="4680"/>
              <w:tab w:val="right" w:pos="9810"/>
            </w:tabs>
            <w:spacing w:after="0" w:line="240" w:lineRule="auto"/>
          </w:pPr>
          <w:r>
            <w:t>CONFIDENTIAL</w:t>
          </w:r>
        </w:p>
        <w:p w14:paraId="4F51B1EA" w14:textId="20483FD2" w:rsidR="007F7B5D" w:rsidRPr="007F7B5D" w:rsidRDefault="00AA3702" w:rsidP="007F7B5D">
          <w:pPr>
            <w:tabs>
              <w:tab w:val="center" w:pos="4680"/>
              <w:tab w:val="right" w:pos="9810"/>
            </w:tabs>
            <w:spacing w:after="0" w:line="240" w:lineRule="auto"/>
            <w:rPr>
              <w:sz w:val="18"/>
              <w:szCs w:val="24"/>
            </w:rPr>
          </w:pPr>
          <w:r>
            <w:t xml:space="preserve">“Unlocking potential in a </w:t>
          </w:r>
          <w:proofErr w:type="gramStart"/>
          <w:r>
            <w:t>modern  world</w:t>
          </w:r>
          <w:proofErr w:type="gramEnd"/>
          <w:r>
            <w:t>”</w:t>
          </w:r>
        </w:p>
      </w:tc>
      <w:tc>
        <w:tcPr>
          <w:tcW w:w="4105" w:type="dxa"/>
          <w:vAlign w:val="center"/>
        </w:tcPr>
        <w:p w14:paraId="0C232F29" w14:textId="77777777" w:rsidR="007F7B5D" w:rsidRPr="007F7B5D" w:rsidRDefault="007F7B5D" w:rsidP="007F7B5D">
          <w:pPr>
            <w:tabs>
              <w:tab w:val="center" w:pos="4680"/>
              <w:tab w:val="right" w:pos="9810"/>
            </w:tabs>
            <w:spacing w:after="0" w:line="240" w:lineRule="auto"/>
            <w:jc w:val="right"/>
            <w:rPr>
              <w:sz w:val="18"/>
              <w:szCs w:val="24"/>
            </w:rPr>
          </w:pPr>
          <w:r w:rsidRPr="007F7B5D">
            <w:rPr>
              <w:noProof/>
              <w:sz w:val="18"/>
              <w:szCs w:val="24"/>
            </w:rPr>
            <w:drawing>
              <wp:inline distT="0" distB="0" distL="0" distR="0" wp14:anchorId="71821DB9" wp14:editId="69EF266A">
                <wp:extent cx="823200" cy="493920"/>
                <wp:effectExtent l="0" t="0" r="0" b="0"/>
                <wp:docPr id="9" name="Picture 8">
                  <a:extLst xmlns:a="http://schemas.openxmlformats.org/drawingml/2006/main">
                    <a:ext uri="{FF2B5EF4-FFF2-40B4-BE49-F238E27FC236}">
                      <a16:creationId xmlns:a16="http://schemas.microsoft.com/office/drawing/2014/main" id="{4FE28ACC-E44C-4381-B768-0310810E78D2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Picture 8">
                          <a:extLst>
                            <a:ext uri="{FF2B5EF4-FFF2-40B4-BE49-F238E27FC236}">
                              <a16:creationId xmlns:a16="http://schemas.microsoft.com/office/drawing/2014/main" id="{4FE28ACC-E44C-4381-B768-0310810E78D2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23200" cy="4939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4DB59FEF" w14:textId="77777777" w:rsidR="0090596C" w:rsidRDefault="0090596C" w:rsidP="007F7B5D">
    <w:pPr>
      <w:pStyle w:val="AralkYok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9A7FBA" w14:textId="77777777" w:rsidR="00047F1D" w:rsidRDefault="00047F1D" w:rsidP="00650259">
      <w:pPr>
        <w:spacing w:after="0" w:line="240" w:lineRule="auto"/>
      </w:pPr>
      <w:r>
        <w:separator/>
      </w:r>
    </w:p>
  </w:footnote>
  <w:footnote w:type="continuationSeparator" w:id="0">
    <w:p w14:paraId="697F6205" w14:textId="77777777" w:rsidR="00047F1D" w:rsidRDefault="00047F1D" w:rsidP="0065025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8366" w:type="dxa"/>
      <w:tblInd w:w="502" w:type="dxa"/>
      <w:tblLook w:val="04A0" w:firstRow="1" w:lastRow="0" w:firstColumn="1" w:lastColumn="0" w:noHBand="0" w:noVBand="1"/>
    </w:tblPr>
    <w:tblGrid>
      <w:gridCol w:w="1396"/>
      <w:gridCol w:w="6970"/>
    </w:tblGrid>
    <w:tr w:rsidR="0090596C" w14:paraId="3EE9FE2D" w14:textId="77777777" w:rsidTr="00E73EEB">
      <w:trPr>
        <w:trHeight w:val="781"/>
      </w:trPr>
      <w:tc>
        <w:tcPr>
          <w:tcW w:w="1396" w:type="dxa"/>
          <w:vAlign w:val="center"/>
        </w:tcPr>
        <w:p w14:paraId="2CF61F0C" w14:textId="77777777" w:rsidR="0090596C" w:rsidRPr="00AA3702" w:rsidRDefault="0090596C" w:rsidP="0090596C">
          <w:pPr>
            <w:pStyle w:val="stBilgi"/>
            <w:ind w:left="-108"/>
            <w:rPr>
              <w:sz w:val="40"/>
              <w:szCs w:val="40"/>
            </w:rPr>
          </w:pPr>
          <w:bookmarkStart w:id="9" w:name="_Hlk521325785"/>
          <w:r w:rsidRPr="00AA3702">
            <w:rPr>
              <w:sz w:val="40"/>
              <w:szCs w:val="40"/>
            </w:rPr>
            <w:drawing>
              <wp:inline distT="0" distB="0" distL="0" distR="0" wp14:anchorId="658C6AE4" wp14:editId="7FB4CD5B">
                <wp:extent cx="640080" cy="640080"/>
                <wp:effectExtent l="0" t="0" r="7620" b="0"/>
                <wp:docPr id="1" name="Graphic 1" descr="directory contact car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EmployeeBadge.sv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0080" cy="6400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970" w:type="dxa"/>
          <w:shd w:val="clear" w:color="auto" w:fill="FFFFFF" w:themeFill="background1"/>
          <w:vAlign w:val="center"/>
        </w:tcPr>
        <w:p w14:paraId="171DAAB5" w14:textId="77777777" w:rsidR="0090596C" w:rsidRPr="00E73EEB" w:rsidRDefault="00AA3702" w:rsidP="0090596C">
          <w:pPr>
            <w:pStyle w:val="stBilgi"/>
            <w:rPr>
              <w:color w:val="0F3B59" w:themeColor="accent1" w:themeShade="BF"/>
              <w:sz w:val="40"/>
              <w:szCs w:val="40"/>
            </w:rPr>
          </w:pPr>
          <w:r w:rsidRPr="00E73EEB">
            <w:rPr>
              <w:color w:val="0F3B59" w:themeColor="accent1" w:themeShade="BF"/>
              <w:sz w:val="40"/>
              <w:szCs w:val="40"/>
            </w:rPr>
            <w:t>Global Psychoeducational Solutions</w:t>
          </w:r>
        </w:p>
        <w:p w14:paraId="7911E779" w14:textId="0B9E03C0" w:rsidR="00AA3702" w:rsidRPr="00AA3702" w:rsidRDefault="00AA3702" w:rsidP="0090596C">
          <w:pPr>
            <w:pStyle w:val="stBilgi"/>
            <w:rPr>
              <w:sz w:val="40"/>
              <w:szCs w:val="40"/>
            </w:rPr>
          </w:pPr>
          <w:r w:rsidRPr="00E73EEB">
            <w:rPr>
              <w:color w:val="0F3B59" w:themeColor="accent1" w:themeShade="BF"/>
              <w:sz w:val="40"/>
              <w:szCs w:val="40"/>
            </w:rPr>
            <w:t>Client Intake Form</w:t>
          </w:r>
        </w:p>
      </w:tc>
    </w:tr>
    <w:bookmarkEnd w:id="9"/>
  </w:tbl>
  <w:p w14:paraId="31C8C982" w14:textId="77777777" w:rsidR="00650259" w:rsidRPr="0090596C" w:rsidRDefault="00650259" w:rsidP="0090596C">
    <w:pPr>
      <w:pStyle w:val="AralkYok"/>
      <w:spacing w:after="0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5F04A9"/>
    <w:multiLevelType w:val="multilevel"/>
    <w:tmpl w:val="94202E82"/>
    <w:lvl w:ilvl="0">
      <w:start w:val="1"/>
      <w:numFmt w:val="decimal"/>
      <w:suff w:val="space"/>
      <w:lvlText w:val="Chapter %1"/>
      <w:lvlJc w:val="left"/>
      <w:pPr>
        <w:ind w:left="0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" w15:restartNumberingAfterBreak="0">
    <w:nsid w:val="1C9B2DBC"/>
    <w:multiLevelType w:val="multilevel"/>
    <w:tmpl w:val="12C6BD4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0" w:hanging="36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60" w:hanging="36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60" w:hanging="3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" w:hanging="3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60" w:hanging="3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60" w:hanging="360"/>
      </w:pPr>
      <w:rPr>
        <w:rFonts w:hint="default"/>
      </w:rPr>
    </w:lvl>
  </w:abstractNum>
  <w:abstractNum w:abstractNumId="2" w15:restartNumberingAfterBreak="0">
    <w:nsid w:val="1F467E80"/>
    <w:multiLevelType w:val="multilevel"/>
    <w:tmpl w:val="C9544170"/>
    <w:lvl w:ilvl="0">
      <w:start w:val="1"/>
      <w:numFmt w:val="decimal"/>
      <w:suff w:val="space"/>
      <w:lvlText w:val="Chapter %1"/>
      <w:lvlJc w:val="left"/>
      <w:pPr>
        <w:ind w:left="360" w:hanging="360"/>
      </w:pPr>
      <w:rPr>
        <w:rFonts w:ascii="Calibri" w:hAnsi="Calibri" w:hint="default"/>
        <w:color w:val="A6A6A6" w:themeColor="background1" w:themeShade="A6"/>
        <w:sz w:val="54"/>
      </w:rPr>
    </w:lvl>
    <w:lvl w:ilvl="1">
      <w:start w:val="1"/>
      <w:numFmt w:val="decimal"/>
      <w:suff w:val="space"/>
      <w:lvlText w:val="%1.%2"/>
      <w:lvlJc w:val="left"/>
      <w:pPr>
        <w:ind w:left="360" w:hanging="360"/>
      </w:pPr>
      <w:rPr>
        <w:rFonts w:ascii="Calibri" w:hAnsi="Calibri" w:hint="default"/>
        <w:color w:val="FFFFFF" w:themeColor="background1"/>
        <w:sz w:val="40"/>
      </w:rPr>
    </w:lvl>
    <w:lvl w:ilvl="2">
      <w:start w:val="1"/>
      <w:numFmt w:val="decimal"/>
      <w:suff w:val="space"/>
      <w:lvlText w:val="%3.%2"/>
      <w:lvlJc w:val="left"/>
      <w:pPr>
        <w:ind w:left="360" w:hanging="360"/>
      </w:pPr>
      <w:rPr>
        <w:rFonts w:ascii="Calibri" w:hAnsi="Calibri" w:hint="default"/>
        <w:b w:val="0"/>
        <w:i w:val="0"/>
        <w:color w:val="694A77"/>
        <w:sz w:val="27"/>
      </w:rPr>
    </w:lvl>
    <w:lvl w:ilvl="3">
      <w:start w:val="1"/>
      <w:numFmt w:val="decimal"/>
      <w:lvlText w:val="%4."/>
      <w:lvlJc w:val="left"/>
      <w:pPr>
        <w:ind w:left="0" w:firstLine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558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630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70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774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8460" w:hanging="180"/>
      </w:pPr>
      <w:rPr>
        <w:rFonts w:hint="default"/>
      </w:rPr>
    </w:lvl>
  </w:abstractNum>
  <w:abstractNum w:abstractNumId="3" w15:restartNumberingAfterBreak="0">
    <w:nsid w:val="22F25166"/>
    <w:multiLevelType w:val="multilevel"/>
    <w:tmpl w:val="F3D4D53A"/>
    <w:lvl w:ilvl="0">
      <w:numFmt w:val="bullet"/>
      <w:lvlText w:val="-"/>
      <w:lvlJc w:val="left"/>
      <w:pPr>
        <w:ind w:left="202" w:hanging="128"/>
      </w:pPr>
      <w:rPr>
        <w:rFonts w:ascii="Calibri" w:hAnsi="Calibri"/>
        <w:color w:val="231F20"/>
        <w:sz w:val="24"/>
      </w:rPr>
    </w:lvl>
    <w:lvl w:ilvl="1">
      <w:numFmt w:val="bullet"/>
      <w:lvlText w:val="•"/>
      <w:lvlJc w:val="left"/>
      <w:pPr>
        <w:ind w:left="478" w:hanging="128"/>
      </w:pPr>
      <w:rPr>
        <w:rFonts w:hint="default"/>
      </w:rPr>
    </w:lvl>
    <w:lvl w:ilvl="2">
      <w:numFmt w:val="bullet"/>
      <w:lvlText w:val="•"/>
      <w:lvlJc w:val="left"/>
      <w:pPr>
        <w:ind w:left="757" w:hanging="128"/>
      </w:pPr>
      <w:rPr>
        <w:rFonts w:hint="default"/>
      </w:rPr>
    </w:lvl>
    <w:lvl w:ilvl="3">
      <w:numFmt w:val="bullet"/>
      <w:lvlText w:val="•"/>
      <w:lvlJc w:val="left"/>
      <w:pPr>
        <w:ind w:left="1035" w:hanging="128"/>
      </w:pPr>
      <w:rPr>
        <w:rFonts w:hint="default"/>
      </w:rPr>
    </w:lvl>
    <w:lvl w:ilvl="4">
      <w:numFmt w:val="bullet"/>
      <w:lvlText w:val="•"/>
      <w:lvlJc w:val="left"/>
      <w:pPr>
        <w:ind w:left="1314" w:hanging="128"/>
      </w:pPr>
      <w:rPr>
        <w:rFonts w:hint="default"/>
      </w:rPr>
    </w:lvl>
    <w:lvl w:ilvl="5">
      <w:numFmt w:val="bullet"/>
      <w:lvlText w:val="•"/>
      <w:lvlJc w:val="left"/>
      <w:pPr>
        <w:ind w:left="1592" w:hanging="128"/>
      </w:pPr>
      <w:rPr>
        <w:rFonts w:hint="default"/>
      </w:rPr>
    </w:lvl>
    <w:lvl w:ilvl="6">
      <w:numFmt w:val="bullet"/>
      <w:lvlText w:val="•"/>
      <w:lvlJc w:val="left"/>
      <w:pPr>
        <w:ind w:left="1871" w:hanging="128"/>
      </w:pPr>
      <w:rPr>
        <w:rFonts w:hint="default"/>
      </w:rPr>
    </w:lvl>
    <w:lvl w:ilvl="7">
      <w:numFmt w:val="bullet"/>
      <w:lvlText w:val="•"/>
      <w:lvlJc w:val="left"/>
      <w:pPr>
        <w:ind w:left="2149" w:hanging="128"/>
      </w:pPr>
      <w:rPr>
        <w:rFonts w:hint="default"/>
      </w:rPr>
    </w:lvl>
    <w:lvl w:ilvl="8">
      <w:numFmt w:val="bullet"/>
      <w:lvlText w:val="•"/>
      <w:lvlJc w:val="left"/>
      <w:pPr>
        <w:ind w:left="2428" w:hanging="128"/>
      </w:pPr>
      <w:rPr>
        <w:rFonts w:hint="default"/>
      </w:rPr>
    </w:lvl>
  </w:abstractNum>
  <w:abstractNum w:abstractNumId="4" w15:restartNumberingAfterBreak="0">
    <w:nsid w:val="2E732029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2F494A10"/>
    <w:multiLevelType w:val="multilevel"/>
    <w:tmpl w:val="9416AEE2"/>
    <w:lvl w:ilvl="0">
      <w:start w:val="1"/>
      <w:numFmt w:val="decimal"/>
      <w:lvlText w:val="%1."/>
      <w:lvlJc w:val="left"/>
      <w:pPr>
        <w:ind w:left="1440" w:hanging="144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800" w:hanging="144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2160" w:hanging="144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2520" w:hanging="144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880" w:hanging="144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600" w:hanging="14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960" w:hanging="144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3A92381A"/>
    <w:multiLevelType w:val="multilevel"/>
    <w:tmpl w:val="5B46DE06"/>
    <w:lvl w:ilvl="0">
      <w:start w:val="1"/>
      <w:numFmt w:val="decimal"/>
      <w:isLgl/>
      <w:suff w:val="spac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0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75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25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26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840" w:hanging="1440"/>
      </w:pPr>
      <w:rPr>
        <w:rFonts w:hint="default"/>
      </w:rPr>
    </w:lvl>
  </w:abstractNum>
  <w:abstractNum w:abstractNumId="7" w15:restartNumberingAfterBreak="0">
    <w:nsid w:val="3CD736A9"/>
    <w:multiLevelType w:val="hybridMultilevel"/>
    <w:tmpl w:val="7F9E40B2"/>
    <w:lvl w:ilvl="0" w:tplc="55D89DD2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CDA39EA"/>
    <w:multiLevelType w:val="multilevel"/>
    <w:tmpl w:val="4502D284"/>
    <w:lvl w:ilvl="0">
      <w:start w:val="1"/>
      <w:numFmt w:val="upperLetter"/>
      <w:lvlText w:val="Appendix %1"/>
      <w:lvlJc w:val="left"/>
      <w:pPr>
        <w:ind w:left="720" w:hanging="720"/>
      </w:pPr>
      <w:rPr>
        <w:rFonts w:ascii="Calibri" w:hAnsi="Calibri" w:hint="default"/>
        <w:b/>
        <w:bCs w:val="0"/>
        <w:i w:val="0"/>
        <w:iCs w:val="0"/>
        <w:caps w:val="0"/>
        <w:strike w:val="0"/>
        <w:dstrike w:val="0"/>
        <w:vanish w:val="0"/>
        <w:color w:val="A6A6A6" w:themeColor="background1" w:themeShade="A6"/>
        <w:spacing w:val="0"/>
        <w:kern w:val="0"/>
        <w:position w:val="0"/>
        <w:sz w:val="52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81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53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25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97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69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441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130" w:hanging="180"/>
      </w:pPr>
      <w:rPr>
        <w:rFonts w:hint="default"/>
      </w:rPr>
    </w:lvl>
  </w:abstractNum>
  <w:abstractNum w:abstractNumId="9" w15:restartNumberingAfterBreak="0">
    <w:nsid w:val="3F417264"/>
    <w:multiLevelType w:val="multilevel"/>
    <w:tmpl w:val="AD3EB960"/>
    <w:lvl w:ilvl="0">
      <w:start w:val="1"/>
      <w:numFmt w:val="decimal"/>
      <w:suff w:val="space"/>
      <w:lvlText w:val="Chapter %1"/>
      <w:lvlJc w:val="left"/>
      <w:pPr>
        <w:ind w:left="360" w:hanging="360"/>
      </w:pPr>
      <w:rPr>
        <w:rFonts w:hint="default"/>
        <w:color w:val="A6A6A6" w:themeColor="background1" w:themeShade="A6"/>
      </w:rPr>
    </w:lvl>
    <w:lvl w:ilvl="1">
      <w:start w:val="1"/>
      <w:numFmt w:val="decimal"/>
      <w:suff w:val="space"/>
      <w:lvlText w:val="%1.%2"/>
      <w:lvlJc w:val="left"/>
      <w:pPr>
        <w:ind w:left="360" w:hanging="360"/>
      </w:pPr>
      <w:rPr>
        <w:rFonts w:hint="default"/>
        <w:color w:val="FFFFFF" w:themeColor="background1"/>
      </w:rPr>
    </w:lvl>
    <w:lvl w:ilvl="2">
      <w:start w:val="1"/>
      <w:numFmt w:val="decimal"/>
      <w:suff w:val="space"/>
      <w:lvlText w:val="%1.%2.%3"/>
      <w:lvlJc w:val="left"/>
      <w:pPr>
        <w:ind w:left="360" w:firstLine="0"/>
      </w:pPr>
      <w:rPr>
        <w:rFonts w:hint="default"/>
        <w:color w:val="694A77"/>
      </w:rPr>
    </w:lvl>
    <w:lvl w:ilvl="3">
      <w:start w:val="1"/>
      <w:numFmt w:val="decimal"/>
      <w:lvlText w:val="%4."/>
      <w:lvlJc w:val="left"/>
      <w:pPr>
        <w:ind w:left="450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522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94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666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738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8100" w:hanging="180"/>
      </w:pPr>
      <w:rPr>
        <w:rFonts w:hint="default"/>
      </w:rPr>
    </w:lvl>
  </w:abstractNum>
  <w:abstractNum w:abstractNumId="10" w15:restartNumberingAfterBreak="0">
    <w:nsid w:val="450C11A6"/>
    <w:multiLevelType w:val="multilevel"/>
    <w:tmpl w:val="4FDC023C"/>
    <w:lvl w:ilvl="0">
      <w:start w:val="1"/>
      <w:numFmt w:val="decimal"/>
      <w:isLgl/>
      <w:lvlText w:val="%1."/>
      <w:lvlJc w:val="left"/>
      <w:pPr>
        <w:ind w:left="360" w:hanging="360"/>
      </w:pPr>
      <w:rPr>
        <w:rFonts w:ascii="Calibri" w:hAnsi="Calibri" w:hint="default"/>
        <w:color w:val="694A77"/>
      </w:rPr>
    </w:lvl>
    <w:lvl w:ilvl="1">
      <w:start w:val="1"/>
      <w:numFmt w:val="decimal"/>
      <w:lvlRestart w:val="0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0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60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60" w:hanging="3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60" w:hanging="3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60" w:hanging="360"/>
      </w:pPr>
      <w:rPr>
        <w:rFonts w:hint="default"/>
      </w:rPr>
    </w:lvl>
  </w:abstractNum>
  <w:abstractNum w:abstractNumId="11" w15:restartNumberingAfterBreak="0">
    <w:nsid w:val="46031A62"/>
    <w:multiLevelType w:val="hybridMultilevel"/>
    <w:tmpl w:val="435EC6D6"/>
    <w:lvl w:ilvl="0" w:tplc="B8DA06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7247022"/>
    <w:multiLevelType w:val="multilevel"/>
    <w:tmpl w:val="400A361E"/>
    <w:lvl w:ilvl="0">
      <w:start w:val="1"/>
      <w:numFmt w:val="bullet"/>
      <w:pStyle w:val="ListeMaddemi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bullet"/>
      <w:pStyle w:val="ListeMaddemi2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lowerRoman"/>
      <w:lvlText w:val="%3."/>
      <w:lvlJc w:val="right"/>
      <w:pPr>
        <w:ind w:left="81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53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25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97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69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441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130" w:hanging="180"/>
      </w:pPr>
      <w:rPr>
        <w:rFonts w:hint="default"/>
      </w:rPr>
    </w:lvl>
  </w:abstractNum>
  <w:abstractNum w:abstractNumId="13" w15:restartNumberingAfterBreak="0">
    <w:nsid w:val="48E40A21"/>
    <w:multiLevelType w:val="multilevel"/>
    <w:tmpl w:val="0A165832"/>
    <w:lvl w:ilvl="0">
      <w:start w:val="1"/>
      <w:numFmt w:val="decimal"/>
      <w:pStyle w:val="ListeNumaras"/>
      <w:lvlText w:val="%1."/>
      <w:lvlJc w:val="left"/>
      <w:pPr>
        <w:ind w:left="720" w:hanging="36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lowerLetter"/>
      <w:pStyle w:val="ListeNumaras2"/>
      <w:lvlText w:val="%2."/>
      <w:lvlJc w:val="left"/>
      <w:pPr>
        <w:ind w:left="10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81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53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25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97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69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441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130" w:hanging="180"/>
      </w:pPr>
      <w:rPr>
        <w:rFonts w:hint="default"/>
      </w:rPr>
    </w:lvl>
  </w:abstractNum>
  <w:abstractNum w:abstractNumId="14" w15:restartNumberingAfterBreak="0">
    <w:nsid w:val="4BE43FD4"/>
    <w:multiLevelType w:val="hybridMultilevel"/>
    <w:tmpl w:val="0968208E"/>
    <w:lvl w:ilvl="0" w:tplc="AB6A850E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51D4913"/>
    <w:multiLevelType w:val="hybridMultilevel"/>
    <w:tmpl w:val="F976AB8C"/>
    <w:lvl w:ilvl="0" w:tplc="339A1B1A">
      <w:start w:val="1"/>
      <w:numFmt w:val="decimal"/>
      <w:lvlText w:val="%1."/>
      <w:lvlJc w:val="left"/>
      <w:pPr>
        <w:ind w:left="720" w:hanging="360"/>
      </w:pPr>
      <w:rPr>
        <w:rFonts w:ascii="Corbel" w:hAnsi="Corbel" w:hint="default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C2D0536C">
      <w:start w:val="1"/>
      <w:numFmt w:val="decimal"/>
      <w:pStyle w:val="NumberedList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5DF7B0E"/>
    <w:multiLevelType w:val="multilevel"/>
    <w:tmpl w:val="4BBE41AE"/>
    <w:lvl w:ilvl="0">
      <w:start w:val="1"/>
      <w:numFmt w:val="decimal"/>
      <w:lvlText w:val="Chapter %1"/>
      <w:lvlJc w:val="left"/>
      <w:pPr>
        <w:ind w:left="360" w:hanging="360"/>
      </w:pPr>
      <w:rPr>
        <w:rFonts w:ascii="Calibri" w:hAnsi="Calibri" w:hint="default"/>
        <w:b/>
        <w:i w:val="0"/>
        <w:color w:val="A6A6A6" w:themeColor="background1" w:themeShade="A6"/>
        <w:u w:color="A6A6A6" w:themeColor="background1" w:themeShade="A6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694A77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360" w:hanging="360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694A77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none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pStyle w:val="Balk6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pStyle w:val="Balk7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pStyle w:val="Balk8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pStyle w:val="Balk9"/>
      <w:lvlText w:val=""/>
      <w:lvlJc w:val="left"/>
      <w:pPr>
        <w:ind w:left="0" w:firstLine="0"/>
      </w:pPr>
      <w:rPr>
        <w:rFonts w:hint="default"/>
      </w:rPr>
    </w:lvl>
  </w:abstractNum>
  <w:abstractNum w:abstractNumId="17" w15:restartNumberingAfterBreak="0">
    <w:nsid w:val="6B475408"/>
    <w:multiLevelType w:val="multilevel"/>
    <w:tmpl w:val="DA187C88"/>
    <w:lvl w:ilvl="0">
      <w:start w:val="1"/>
      <w:numFmt w:val="decimal"/>
      <w:suff w:val="space"/>
      <w:lvlText w:val="Chapter %1"/>
      <w:lvlJc w:val="left"/>
      <w:pPr>
        <w:ind w:left="360" w:hanging="360"/>
      </w:pPr>
      <w:rPr>
        <w:rFonts w:hint="default"/>
        <w:color w:val="A6A6A6" w:themeColor="background1" w:themeShade="A6"/>
      </w:rPr>
    </w:lvl>
    <w:lvl w:ilvl="1">
      <w:start w:val="1"/>
      <w:numFmt w:val="decimal"/>
      <w:lvlRestart w:val="0"/>
      <w:suff w:val="space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8" w15:restartNumberingAfterBreak="0">
    <w:nsid w:val="6C247C33"/>
    <w:multiLevelType w:val="hybridMultilevel"/>
    <w:tmpl w:val="29CCFE44"/>
    <w:lvl w:ilvl="0" w:tplc="D04687C8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6E614CB7"/>
    <w:multiLevelType w:val="multilevel"/>
    <w:tmpl w:val="B96E5C3A"/>
    <w:lvl w:ilvl="0">
      <w:start w:val="5"/>
      <w:numFmt w:val="decimal"/>
      <w:lvlText w:val="%1"/>
      <w:lvlJc w:val="left"/>
      <w:pPr>
        <w:ind w:left="120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00" w:hanging="720"/>
      </w:pPr>
      <w:rPr>
        <w:rFonts w:ascii="Calibri" w:eastAsia="Calibri" w:hAnsi="Calibri" w:cs="Calibri" w:hint="default"/>
        <w:b/>
        <w:bCs/>
        <w:color w:val="694A77"/>
        <w:spacing w:val="-3"/>
        <w:w w:val="100"/>
        <w:sz w:val="32"/>
        <w:szCs w:val="32"/>
      </w:rPr>
    </w:lvl>
    <w:lvl w:ilvl="2">
      <w:numFmt w:val="bullet"/>
      <w:lvlText w:val="•"/>
      <w:lvlJc w:val="left"/>
      <w:pPr>
        <w:ind w:left="1068" w:hanging="228"/>
      </w:pPr>
      <w:rPr>
        <w:rFonts w:ascii="Calibri" w:eastAsia="Calibri" w:hAnsi="Calibri" w:cs="Calibri" w:hint="default"/>
        <w:color w:val="231F20"/>
        <w:spacing w:val="-5"/>
        <w:w w:val="97"/>
        <w:sz w:val="24"/>
        <w:szCs w:val="24"/>
      </w:rPr>
    </w:lvl>
    <w:lvl w:ilvl="3">
      <w:numFmt w:val="bullet"/>
      <w:lvlText w:val="•"/>
      <w:lvlJc w:val="left"/>
      <w:pPr>
        <w:ind w:left="2655" w:hanging="228"/>
      </w:pPr>
      <w:rPr>
        <w:rFonts w:hint="default"/>
      </w:rPr>
    </w:lvl>
    <w:lvl w:ilvl="4">
      <w:numFmt w:val="bullet"/>
      <w:lvlText w:val="•"/>
      <w:lvlJc w:val="left"/>
      <w:pPr>
        <w:ind w:left="3750" w:hanging="228"/>
      </w:pPr>
      <w:rPr>
        <w:rFonts w:hint="default"/>
      </w:rPr>
    </w:lvl>
    <w:lvl w:ilvl="5">
      <w:numFmt w:val="bullet"/>
      <w:lvlText w:val="•"/>
      <w:lvlJc w:val="left"/>
      <w:pPr>
        <w:ind w:left="4845" w:hanging="228"/>
      </w:pPr>
      <w:rPr>
        <w:rFonts w:hint="default"/>
      </w:rPr>
    </w:lvl>
    <w:lvl w:ilvl="6">
      <w:numFmt w:val="bullet"/>
      <w:lvlText w:val="•"/>
      <w:lvlJc w:val="left"/>
      <w:pPr>
        <w:ind w:left="5940" w:hanging="228"/>
      </w:pPr>
      <w:rPr>
        <w:rFonts w:hint="default"/>
      </w:rPr>
    </w:lvl>
    <w:lvl w:ilvl="7">
      <w:numFmt w:val="bullet"/>
      <w:lvlText w:val="•"/>
      <w:lvlJc w:val="left"/>
      <w:pPr>
        <w:ind w:left="7035" w:hanging="228"/>
      </w:pPr>
      <w:rPr>
        <w:rFonts w:hint="default"/>
      </w:rPr>
    </w:lvl>
    <w:lvl w:ilvl="8">
      <w:numFmt w:val="bullet"/>
      <w:lvlText w:val="•"/>
      <w:lvlJc w:val="left"/>
      <w:pPr>
        <w:ind w:left="8130" w:hanging="228"/>
      </w:pPr>
      <w:rPr>
        <w:rFonts w:hint="default"/>
      </w:rPr>
    </w:lvl>
  </w:abstractNum>
  <w:abstractNum w:abstractNumId="20" w15:restartNumberingAfterBreak="0">
    <w:nsid w:val="7B2B6BB1"/>
    <w:multiLevelType w:val="multilevel"/>
    <w:tmpl w:val="8BB4E9DE"/>
    <w:lvl w:ilvl="0">
      <w:start w:val="7"/>
      <w:numFmt w:val="decimal"/>
      <w:suff w:val="space"/>
      <w:lvlText w:val="Chapter %1"/>
      <w:lvlJc w:val="left"/>
      <w:pPr>
        <w:ind w:left="360" w:hanging="360"/>
      </w:pPr>
      <w:rPr>
        <w:rFonts w:ascii="Calibri" w:hAnsi="Calibri" w:hint="default"/>
        <w:b/>
        <w:i w:val="0"/>
        <w:color w:val="A6A6A6" w:themeColor="background1" w:themeShade="A6"/>
        <w:u w:color="A6A6A6" w:themeColor="background1" w:themeShade="A6"/>
      </w:rPr>
    </w:lvl>
    <w:lvl w:ilvl="1">
      <w:start w:val="1"/>
      <w:numFmt w:val="decimal"/>
      <w:suff w:val="space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657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1" w15:restartNumberingAfterBreak="0">
    <w:nsid w:val="7D9464C8"/>
    <w:multiLevelType w:val="multilevel"/>
    <w:tmpl w:val="91AAA1E8"/>
    <w:lvl w:ilvl="0">
      <w:numFmt w:val="bullet"/>
      <w:lvlText w:val="-"/>
      <w:lvlJc w:val="left"/>
      <w:pPr>
        <w:ind w:left="202" w:hanging="128"/>
      </w:pPr>
      <w:rPr>
        <w:rFonts w:ascii="Calibri" w:hAnsi="Calibri"/>
        <w:color w:val="231F20"/>
        <w:w w:val="99"/>
        <w:sz w:val="24"/>
      </w:rPr>
    </w:lvl>
    <w:lvl w:ilvl="1">
      <w:numFmt w:val="bullet"/>
      <w:lvlText w:val="•"/>
      <w:lvlJc w:val="left"/>
      <w:pPr>
        <w:ind w:left="478" w:hanging="128"/>
      </w:pPr>
      <w:rPr>
        <w:rFonts w:hint="default"/>
      </w:rPr>
    </w:lvl>
    <w:lvl w:ilvl="2">
      <w:numFmt w:val="bullet"/>
      <w:lvlText w:val="•"/>
      <w:lvlJc w:val="left"/>
      <w:pPr>
        <w:ind w:left="757" w:hanging="128"/>
      </w:pPr>
      <w:rPr>
        <w:rFonts w:hint="default"/>
      </w:rPr>
    </w:lvl>
    <w:lvl w:ilvl="3">
      <w:numFmt w:val="bullet"/>
      <w:lvlText w:val="•"/>
      <w:lvlJc w:val="left"/>
      <w:pPr>
        <w:ind w:left="1035" w:hanging="128"/>
      </w:pPr>
      <w:rPr>
        <w:rFonts w:hint="default"/>
      </w:rPr>
    </w:lvl>
    <w:lvl w:ilvl="4">
      <w:numFmt w:val="bullet"/>
      <w:lvlText w:val="•"/>
      <w:lvlJc w:val="left"/>
      <w:pPr>
        <w:ind w:left="1314" w:hanging="128"/>
      </w:pPr>
      <w:rPr>
        <w:rFonts w:hint="default"/>
      </w:rPr>
    </w:lvl>
    <w:lvl w:ilvl="5">
      <w:numFmt w:val="bullet"/>
      <w:lvlText w:val="•"/>
      <w:lvlJc w:val="left"/>
      <w:pPr>
        <w:ind w:left="1592" w:hanging="128"/>
      </w:pPr>
      <w:rPr>
        <w:rFonts w:hint="default"/>
      </w:rPr>
    </w:lvl>
    <w:lvl w:ilvl="6">
      <w:numFmt w:val="bullet"/>
      <w:lvlText w:val="•"/>
      <w:lvlJc w:val="left"/>
      <w:pPr>
        <w:ind w:left="1871" w:hanging="128"/>
      </w:pPr>
      <w:rPr>
        <w:rFonts w:hint="default"/>
      </w:rPr>
    </w:lvl>
    <w:lvl w:ilvl="7">
      <w:numFmt w:val="bullet"/>
      <w:lvlText w:val="•"/>
      <w:lvlJc w:val="left"/>
      <w:pPr>
        <w:ind w:left="2149" w:hanging="128"/>
      </w:pPr>
      <w:rPr>
        <w:rFonts w:hint="default"/>
      </w:rPr>
    </w:lvl>
    <w:lvl w:ilvl="8">
      <w:numFmt w:val="bullet"/>
      <w:lvlText w:val="•"/>
      <w:lvlJc w:val="left"/>
      <w:pPr>
        <w:ind w:left="2428" w:hanging="128"/>
      </w:pPr>
      <w:rPr>
        <w:rFonts w:hint="default"/>
      </w:rPr>
    </w:lvl>
  </w:abstractNum>
  <w:num w:numId="1" w16cid:durableId="471757278">
    <w:abstractNumId w:val="11"/>
  </w:num>
  <w:num w:numId="2" w16cid:durableId="1280912699">
    <w:abstractNumId w:val="7"/>
  </w:num>
  <w:num w:numId="3" w16cid:durableId="62025893">
    <w:abstractNumId w:val="15"/>
  </w:num>
  <w:num w:numId="4" w16cid:durableId="1668094122">
    <w:abstractNumId w:val="12"/>
  </w:num>
  <w:num w:numId="5" w16cid:durableId="1480419046">
    <w:abstractNumId w:val="13"/>
  </w:num>
  <w:num w:numId="6" w16cid:durableId="1022630590">
    <w:abstractNumId w:val="19"/>
  </w:num>
  <w:num w:numId="7" w16cid:durableId="975836208">
    <w:abstractNumId w:val="6"/>
  </w:num>
  <w:num w:numId="8" w16cid:durableId="1889297165">
    <w:abstractNumId w:val="10"/>
  </w:num>
  <w:num w:numId="9" w16cid:durableId="772212335">
    <w:abstractNumId w:val="17"/>
  </w:num>
  <w:num w:numId="10" w16cid:durableId="686830452">
    <w:abstractNumId w:val="1"/>
  </w:num>
  <w:num w:numId="11" w16cid:durableId="1751534601">
    <w:abstractNumId w:val="5"/>
  </w:num>
  <w:num w:numId="12" w16cid:durableId="714043127">
    <w:abstractNumId w:val="0"/>
  </w:num>
  <w:num w:numId="13" w16cid:durableId="110517332">
    <w:abstractNumId w:val="2"/>
  </w:num>
  <w:num w:numId="14" w16cid:durableId="500049683">
    <w:abstractNumId w:val="9"/>
  </w:num>
  <w:num w:numId="15" w16cid:durableId="1233587729">
    <w:abstractNumId w:val="8"/>
  </w:num>
  <w:num w:numId="16" w16cid:durableId="224292716">
    <w:abstractNumId w:val="16"/>
  </w:num>
  <w:num w:numId="17" w16cid:durableId="40255211">
    <w:abstractNumId w:val="3"/>
  </w:num>
  <w:num w:numId="18" w16cid:durableId="204366382">
    <w:abstractNumId w:val="21"/>
  </w:num>
  <w:num w:numId="19" w16cid:durableId="1493641299">
    <w:abstractNumId w:val="18"/>
  </w:num>
  <w:num w:numId="20" w16cid:durableId="958149478">
    <w:abstractNumId w:val="14"/>
  </w:num>
  <w:num w:numId="21" w16cid:durableId="1861772823">
    <w:abstractNumId w:val="20"/>
  </w:num>
  <w:num w:numId="22" w16cid:durableId="1060902085">
    <w:abstractNumId w:val="4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removePersonalInformation/>
  <w:removeDateAndTime/>
  <w:displayBackgroundShape/>
  <w:embedTrueTypeFonts/>
  <w:proofState w:spelling="clean" w:grammar="clean"/>
  <w:attachedTemplate r:id="rId1"/>
  <w:stylePaneFormatFilter w:val="5804" w:allStyles="0" w:customStyles="0" w:latentStyles="1" w:stylesInUse="0" w:headingStyles="0" w:numberingStyles="0" w:tableStyles="0" w:directFormattingOnRuns="0" w:directFormattingOnParagraphs="0" w:directFormattingOnNumbering="0" w:directFormattingOnTables="1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702"/>
    <w:rsid w:val="000456E1"/>
    <w:rsid w:val="00047F1D"/>
    <w:rsid w:val="00052382"/>
    <w:rsid w:val="0006568A"/>
    <w:rsid w:val="00076F0F"/>
    <w:rsid w:val="00084253"/>
    <w:rsid w:val="000B29A7"/>
    <w:rsid w:val="000D1F49"/>
    <w:rsid w:val="00153937"/>
    <w:rsid w:val="0016635B"/>
    <w:rsid w:val="001727CA"/>
    <w:rsid w:val="00196938"/>
    <w:rsid w:val="001B6F13"/>
    <w:rsid w:val="002928D0"/>
    <w:rsid w:val="002A334E"/>
    <w:rsid w:val="002B0A1B"/>
    <w:rsid w:val="002C56E6"/>
    <w:rsid w:val="00361E11"/>
    <w:rsid w:val="003B4744"/>
    <w:rsid w:val="003C1874"/>
    <w:rsid w:val="003F0847"/>
    <w:rsid w:val="0040090B"/>
    <w:rsid w:val="0046302A"/>
    <w:rsid w:val="00487D2D"/>
    <w:rsid w:val="004B1AFA"/>
    <w:rsid w:val="004D5D62"/>
    <w:rsid w:val="004E6899"/>
    <w:rsid w:val="005112D0"/>
    <w:rsid w:val="00577E06"/>
    <w:rsid w:val="00590C78"/>
    <w:rsid w:val="0059146D"/>
    <w:rsid w:val="005A3BF7"/>
    <w:rsid w:val="005F2035"/>
    <w:rsid w:val="005F7990"/>
    <w:rsid w:val="0063739C"/>
    <w:rsid w:val="00650259"/>
    <w:rsid w:val="00664957"/>
    <w:rsid w:val="006C2C6C"/>
    <w:rsid w:val="0070038B"/>
    <w:rsid w:val="007238D6"/>
    <w:rsid w:val="00760EA3"/>
    <w:rsid w:val="00770F25"/>
    <w:rsid w:val="007A35A8"/>
    <w:rsid w:val="007B0A85"/>
    <w:rsid w:val="007C6A52"/>
    <w:rsid w:val="007F5369"/>
    <w:rsid w:val="007F7B5D"/>
    <w:rsid w:val="0082043E"/>
    <w:rsid w:val="0082302E"/>
    <w:rsid w:val="00836129"/>
    <w:rsid w:val="00872B1C"/>
    <w:rsid w:val="008D1A84"/>
    <w:rsid w:val="008D6A8F"/>
    <w:rsid w:val="008E203A"/>
    <w:rsid w:val="0090596C"/>
    <w:rsid w:val="0091229C"/>
    <w:rsid w:val="00940E73"/>
    <w:rsid w:val="0098597D"/>
    <w:rsid w:val="00987550"/>
    <w:rsid w:val="009F619A"/>
    <w:rsid w:val="009F6DDE"/>
    <w:rsid w:val="00A10042"/>
    <w:rsid w:val="00A370A8"/>
    <w:rsid w:val="00A461ED"/>
    <w:rsid w:val="00A62DE9"/>
    <w:rsid w:val="00AA3702"/>
    <w:rsid w:val="00B536DA"/>
    <w:rsid w:val="00B70C52"/>
    <w:rsid w:val="00BC5AF6"/>
    <w:rsid w:val="00BD4753"/>
    <w:rsid w:val="00BD5CB1"/>
    <w:rsid w:val="00BE62EE"/>
    <w:rsid w:val="00C003BA"/>
    <w:rsid w:val="00C07BAB"/>
    <w:rsid w:val="00C46878"/>
    <w:rsid w:val="00CB4A51"/>
    <w:rsid w:val="00CD4532"/>
    <w:rsid w:val="00CD47B0"/>
    <w:rsid w:val="00CD70CE"/>
    <w:rsid w:val="00CE6104"/>
    <w:rsid w:val="00CE7918"/>
    <w:rsid w:val="00D16163"/>
    <w:rsid w:val="00DB3FAD"/>
    <w:rsid w:val="00DB5BE6"/>
    <w:rsid w:val="00DD316F"/>
    <w:rsid w:val="00DF7EE1"/>
    <w:rsid w:val="00E139C4"/>
    <w:rsid w:val="00E224AA"/>
    <w:rsid w:val="00E44533"/>
    <w:rsid w:val="00E61C09"/>
    <w:rsid w:val="00E622FB"/>
    <w:rsid w:val="00E677FE"/>
    <w:rsid w:val="00E73EEB"/>
    <w:rsid w:val="00E9661F"/>
    <w:rsid w:val="00EB0404"/>
    <w:rsid w:val="00EB3B58"/>
    <w:rsid w:val="00EC7359"/>
    <w:rsid w:val="00EE3054"/>
    <w:rsid w:val="00F00606"/>
    <w:rsid w:val="00F01256"/>
    <w:rsid w:val="00F40CD6"/>
    <w:rsid w:val="00F52451"/>
    <w:rsid w:val="00FC7475"/>
    <w:rsid w:val="00FE78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65E6314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8"/>
        <w:szCs w:val="28"/>
        <w:lang w:val="en-US" w:eastAsia="en-US" w:bidi="ar-SA"/>
      </w:rPr>
    </w:rPrDefault>
    <w:pPrDefault>
      <w:pPr>
        <w:spacing w:after="200" w:line="271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9" w:qFormat="1"/>
    <w:lsdException w:name="heading 5" w:semiHidden="1" w:uiPriority="1" w:qFormat="1"/>
    <w:lsdException w:name="heading 6" w:semiHidden="1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qFormat="1"/>
    <w:lsdException w:name="Salutation" w:semiHidden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/>
    <w:lsdException w:name="Unresolved Mention" w:semiHidden="1"/>
    <w:lsdException w:name="Smart Link" w:semiHidden="1" w:unhideWhenUsed="1"/>
  </w:latentStyles>
  <w:style w:type="paragraph" w:default="1" w:styleId="Normal">
    <w:name w:val="Normal"/>
    <w:uiPriority w:val="1"/>
    <w:qFormat/>
    <w:rsid w:val="007F7B5D"/>
  </w:style>
  <w:style w:type="paragraph" w:styleId="Balk1">
    <w:name w:val="heading 1"/>
    <w:basedOn w:val="Normal"/>
    <w:link w:val="Balk1Char"/>
    <w:uiPriority w:val="1"/>
    <w:qFormat/>
    <w:rsid w:val="0090596C"/>
    <w:pPr>
      <w:spacing w:before="60" w:after="60" w:line="240" w:lineRule="auto"/>
      <w:outlineLvl w:val="0"/>
    </w:pPr>
    <w:rPr>
      <w:rFonts w:asciiTheme="majorHAnsi" w:hAnsiTheme="majorHAnsi"/>
      <w:b/>
      <w:color w:val="FFFFFF" w:themeColor="background1"/>
    </w:rPr>
  </w:style>
  <w:style w:type="paragraph" w:styleId="Balk2">
    <w:name w:val="heading 2"/>
    <w:basedOn w:val="Normal"/>
    <w:link w:val="Balk2Char"/>
    <w:uiPriority w:val="1"/>
    <w:semiHidden/>
    <w:qFormat/>
    <w:rsid w:val="00CD4532"/>
    <w:pPr>
      <w:keepNext/>
      <w:tabs>
        <w:tab w:val="left" w:pos="720"/>
        <w:tab w:val="left" w:pos="1199"/>
      </w:tabs>
      <w:spacing w:before="360" w:after="240"/>
      <w:outlineLvl w:val="1"/>
    </w:pPr>
    <w:rPr>
      <w:b/>
      <w:bCs/>
      <w:color w:val="694A77"/>
      <w:sz w:val="32"/>
      <w:szCs w:val="32"/>
      <w:lang w:eastAsia="zh-CN"/>
    </w:rPr>
  </w:style>
  <w:style w:type="paragraph" w:styleId="Balk3">
    <w:name w:val="heading 3"/>
    <w:basedOn w:val="Normal"/>
    <w:next w:val="Normal"/>
    <w:link w:val="Balk3Char"/>
    <w:uiPriority w:val="1"/>
    <w:semiHidden/>
    <w:qFormat/>
    <w:rsid w:val="00CD4532"/>
    <w:pPr>
      <w:keepNext/>
      <w:tabs>
        <w:tab w:val="left" w:pos="900"/>
        <w:tab w:val="left" w:pos="1560"/>
      </w:tabs>
      <w:spacing w:before="360" w:after="240"/>
      <w:outlineLvl w:val="2"/>
    </w:pPr>
    <w:rPr>
      <w:b/>
      <w:bCs/>
      <w:color w:val="694A77"/>
      <w:szCs w:val="27"/>
    </w:rPr>
  </w:style>
  <w:style w:type="paragraph" w:styleId="Balk4">
    <w:name w:val="heading 4"/>
    <w:basedOn w:val="Normal"/>
    <w:link w:val="Balk4Char"/>
    <w:uiPriority w:val="9"/>
    <w:semiHidden/>
    <w:qFormat/>
    <w:rsid w:val="000D1F49"/>
    <w:pPr>
      <w:spacing w:before="184"/>
      <w:outlineLvl w:val="3"/>
    </w:pPr>
    <w:rPr>
      <w:b/>
      <w:sz w:val="25"/>
      <w:szCs w:val="25"/>
    </w:rPr>
  </w:style>
  <w:style w:type="paragraph" w:styleId="Balk5">
    <w:name w:val="heading 5"/>
    <w:basedOn w:val="Balk2"/>
    <w:link w:val="Balk5Char"/>
    <w:uiPriority w:val="1"/>
    <w:semiHidden/>
    <w:qFormat/>
    <w:rsid w:val="000D1F49"/>
    <w:pPr>
      <w:numPr>
        <w:ilvl w:val="4"/>
      </w:numPr>
      <w:spacing w:before="120"/>
      <w:outlineLvl w:val="4"/>
    </w:pPr>
    <w:rPr>
      <w:caps/>
      <w:color w:val="4BACC6"/>
    </w:rPr>
  </w:style>
  <w:style w:type="paragraph" w:styleId="Balk6">
    <w:name w:val="heading 6"/>
    <w:basedOn w:val="Normal"/>
    <w:next w:val="Normal"/>
    <w:link w:val="Balk6Char"/>
    <w:uiPriority w:val="9"/>
    <w:semiHidden/>
    <w:qFormat/>
    <w:rsid w:val="000D1F49"/>
    <w:pPr>
      <w:keepNext/>
      <w:keepLines/>
      <w:numPr>
        <w:ilvl w:val="5"/>
        <w:numId w:val="16"/>
      </w:numPr>
      <w:spacing w:before="40"/>
      <w:outlineLvl w:val="5"/>
    </w:pPr>
    <w:rPr>
      <w:rFonts w:asciiTheme="majorHAnsi" w:eastAsiaTheme="majorEastAsia" w:hAnsiTheme="majorHAnsi" w:cstheme="majorBidi"/>
      <w:color w:val="0A273B" w:themeColor="accent1" w:themeShade="7F"/>
    </w:rPr>
  </w:style>
  <w:style w:type="paragraph" w:styleId="Balk7">
    <w:name w:val="heading 7"/>
    <w:basedOn w:val="Normal"/>
    <w:next w:val="Normal"/>
    <w:link w:val="Balk7Char"/>
    <w:uiPriority w:val="9"/>
    <w:semiHidden/>
    <w:qFormat/>
    <w:rsid w:val="000D1F49"/>
    <w:pPr>
      <w:keepNext/>
      <w:keepLines/>
      <w:numPr>
        <w:ilvl w:val="6"/>
        <w:numId w:val="16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0A273B" w:themeColor="accent1" w:themeShade="7F"/>
    </w:rPr>
  </w:style>
  <w:style w:type="paragraph" w:styleId="Balk8">
    <w:name w:val="heading 8"/>
    <w:basedOn w:val="Normal"/>
    <w:next w:val="Normal"/>
    <w:link w:val="Balk8Char"/>
    <w:uiPriority w:val="9"/>
    <w:semiHidden/>
    <w:qFormat/>
    <w:rsid w:val="000D1F49"/>
    <w:pPr>
      <w:keepNext/>
      <w:keepLines/>
      <w:numPr>
        <w:ilvl w:val="7"/>
        <w:numId w:val="16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Balk9">
    <w:name w:val="heading 9"/>
    <w:basedOn w:val="Normal"/>
    <w:next w:val="Normal"/>
    <w:link w:val="Balk9Char"/>
    <w:uiPriority w:val="9"/>
    <w:semiHidden/>
    <w:qFormat/>
    <w:rsid w:val="000D1F49"/>
    <w:pPr>
      <w:keepNext/>
      <w:keepLines/>
      <w:numPr>
        <w:ilvl w:val="8"/>
        <w:numId w:val="16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1"/>
    <w:rsid w:val="0090596C"/>
    <w:rPr>
      <w:rFonts w:asciiTheme="majorHAnsi" w:hAnsiTheme="majorHAnsi"/>
      <w:b/>
      <w:color w:val="FFFFFF" w:themeColor="background1"/>
    </w:rPr>
  </w:style>
  <w:style w:type="character" w:styleId="Etiket">
    <w:name w:val="Hashtag"/>
    <w:basedOn w:val="VarsaylanParagrafYazTipi"/>
    <w:uiPriority w:val="99"/>
    <w:semiHidden/>
    <w:rsid w:val="00CD4532"/>
    <w:rPr>
      <w:color w:val="2B579A"/>
      <w:shd w:val="clear" w:color="auto" w:fill="E6E6E6"/>
    </w:rPr>
  </w:style>
  <w:style w:type="paragraph" w:customStyle="1" w:styleId="NumberedList">
    <w:name w:val="Numbered List"/>
    <w:basedOn w:val="Normal"/>
    <w:semiHidden/>
    <w:qFormat/>
    <w:rsid w:val="00CD4532"/>
    <w:pPr>
      <w:numPr>
        <w:ilvl w:val="6"/>
        <w:numId w:val="3"/>
      </w:numPr>
      <w:contextualSpacing/>
    </w:pPr>
    <w:rPr>
      <w:b/>
      <w:bCs/>
    </w:rPr>
  </w:style>
  <w:style w:type="paragraph" w:customStyle="1" w:styleId="Default">
    <w:name w:val="Default"/>
    <w:semiHidden/>
    <w:rsid w:val="00084253"/>
    <w:pPr>
      <w:autoSpaceDE w:val="0"/>
      <w:autoSpaceDN w:val="0"/>
      <w:adjustRightInd w:val="0"/>
    </w:pPr>
    <w:rPr>
      <w:rFonts w:ascii="Calibri" w:hAnsi="Calibri" w:cs="Calibri"/>
      <w:color w:val="000000"/>
    </w:rPr>
  </w:style>
  <w:style w:type="character" w:customStyle="1" w:styleId="Balk2Char">
    <w:name w:val="Başlık 2 Char"/>
    <w:basedOn w:val="VarsaylanParagrafYazTipi"/>
    <w:link w:val="Balk2"/>
    <w:uiPriority w:val="1"/>
    <w:semiHidden/>
    <w:rsid w:val="0090596C"/>
    <w:rPr>
      <w:b/>
      <w:bCs/>
      <w:color w:val="694A77"/>
      <w:sz w:val="32"/>
      <w:szCs w:val="32"/>
      <w:lang w:eastAsia="zh-CN"/>
    </w:rPr>
  </w:style>
  <w:style w:type="paragraph" w:styleId="NormalGirinti">
    <w:name w:val="Normal Indent"/>
    <w:basedOn w:val="Normal"/>
    <w:uiPriority w:val="99"/>
    <w:rsid w:val="000D1F49"/>
    <w:pPr>
      <w:spacing w:before="120"/>
      <w:ind w:left="720"/>
    </w:pPr>
  </w:style>
  <w:style w:type="character" w:customStyle="1" w:styleId="Balk3Char">
    <w:name w:val="Başlık 3 Char"/>
    <w:basedOn w:val="VarsaylanParagrafYazTipi"/>
    <w:link w:val="Balk3"/>
    <w:uiPriority w:val="1"/>
    <w:semiHidden/>
    <w:rsid w:val="0090596C"/>
    <w:rPr>
      <w:b/>
      <w:bCs/>
      <w:color w:val="694A77"/>
      <w:szCs w:val="27"/>
    </w:rPr>
  </w:style>
  <w:style w:type="paragraph" w:styleId="T1">
    <w:name w:val="toc 1"/>
    <w:basedOn w:val="Normal"/>
    <w:next w:val="Normal"/>
    <w:autoRedefine/>
    <w:uiPriority w:val="39"/>
    <w:semiHidden/>
    <w:qFormat/>
    <w:rsid w:val="000D1F49"/>
    <w:pPr>
      <w:tabs>
        <w:tab w:val="left" w:pos="1260"/>
        <w:tab w:val="left" w:pos="1440"/>
        <w:tab w:val="right" w:leader="dot" w:pos="9830"/>
      </w:tabs>
    </w:pPr>
    <w:rPr>
      <w:b/>
      <w:noProof/>
      <w:color w:val="694A77"/>
      <w:szCs w:val="18"/>
    </w:rPr>
  </w:style>
  <w:style w:type="paragraph" w:styleId="DipnotMetni">
    <w:name w:val="footnote text"/>
    <w:basedOn w:val="Normal"/>
    <w:link w:val="DipnotMetniChar"/>
    <w:uiPriority w:val="99"/>
    <w:semiHidden/>
    <w:rsid w:val="000D1F49"/>
    <w:pPr>
      <w:spacing w:before="120"/>
    </w:pPr>
    <w:rPr>
      <w:sz w:val="18"/>
      <w:szCs w:val="20"/>
    </w:rPr>
  </w:style>
  <w:style w:type="character" w:customStyle="1" w:styleId="DipnotMetniChar">
    <w:name w:val="Dipnot Metni Char"/>
    <w:basedOn w:val="VarsaylanParagrafYazTipi"/>
    <w:link w:val="DipnotMetni"/>
    <w:uiPriority w:val="99"/>
    <w:semiHidden/>
    <w:rsid w:val="0090596C"/>
    <w:rPr>
      <w:sz w:val="18"/>
      <w:szCs w:val="20"/>
    </w:rPr>
  </w:style>
  <w:style w:type="paragraph" w:styleId="ListeMaddemi">
    <w:name w:val="List Bullet"/>
    <w:basedOn w:val="Normal"/>
    <w:uiPriority w:val="99"/>
    <w:semiHidden/>
    <w:rsid w:val="000D1F49"/>
    <w:pPr>
      <w:numPr>
        <w:numId w:val="4"/>
      </w:numPr>
      <w:tabs>
        <w:tab w:val="left" w:pos="720"/>
      </w:tabs>
      <w:spacing w:before="120"/>
    </w:pPr>
  </w:style>
  <w:style w:type="paragraph" w:styleId="AklamaMetni">
    <w:name w:val="annotation text"/>
    <w:basedOn w:val="Normal"/>
    <w:link w:val="AklamaMetniChar"/>
    <w:uiPriority w:val="99"/>
    <w:semiHidden/>
    <w:rsid w:val="000D1F49"/>
    <w:rPr>
      <w:szCs w:val="24"/>
    </w:rPr>
  </w:style>
  <w:style w:type="character" w:customStyle="1" w:styleId="AklamaMetniChar">
    <w:name w:val="Açıklama Metni Char"/>
    <w:basedOn w:val="VarsaylanParagrafYazTipi"/>
    <w:link w:val="AklamaMetni"/>
    <w:uiPriority w:val="99"/>
    <w:semiHidden/>
    <w:rsid w:val="00CD4532"/>
    <w:rPr>
      <w:szCs w:val="24"/>
    </w:rPr>
  </w:style>
  <w:style w:type="paragraph" w:styleId="stBilgi">
    <w:name w:val="header"/>
    <w:basedOn w:val="Normal"/>
    <w:link w:val="stBilgiChar"/>
    <w:uiPriority w:val="99"/>
    <w:unhideWhenUsed/>
    <w:rsid w:val="0090596C"/>
    <w:pPr>
      <w:tabs>
        <w:tab w:val="center" w:pos="4680"/>
        <w:tab w:val="right" w:pos="9360"/>
      </w:tabs>
      <w:spacing w:after="0"/>
    </w:pPr>
    <w:rPr>
      <w:rFonts w:asciiTheme="majorHAnsi" w:hAnsiTheme="majorHAnsi"/>
      <w:b/>
      <w:noProof/>
      <w:color w:val="731F1C" w:themeColor="accent5"/>
      <w:sz w:val="44"/>
      <w:szCs w:val="24"/>
    </w:rPr>
  </w:style>
  <w:style w:type="character" w:customStyle="1" w:styleId="stBilgiChar">
    <w:name w:val="Üst Bilgi Char"/>
    <w:basedOn w:val="VarsaylanParagrafYazTipi"/>
    <w:link w:val="stBilgi"/>
    <w:uiPriority w:val="99"/>
    <w:rsid w:val="0090596C"/>
    <w:rPr>
      <w:rFonts w:asciiTheme="majorHAnsi" w:hAnsiTheme="majorHAnsi"/>
      <w:b/>
      <w:noProof/>
      <w:color w:val="731F1C" w:themeColor="accent5"/>
      <w:sz w:val="44"/>
      <w:szCs w:val="24"/>
    </w:rPr>
  </w:style>
  <w:style w:type="paragraph" w:styleId="AltBilgi">
    <w:name w:val="footer"/>
    <w:basedOn w:val="Normal"/>
    <w:link w:val="AltBilgiChar"/>
    <w:uiPriority w:val="99"/>
    <w:rsid w:val="007F7B5D"/>
    <w:pPr>
      <w:tabs>
        <w:tab w:val="center" w:pos="4680"/>
        <w:tab w:val="right" w:pos="9810"/>
      </w:tabs>
      <w:spacing w:after="0" w:line="240" w:lineRule="auto"/>
    </w:pPr>
    <w:rPr>
      <w:sz w:val="18"/>
      <w:szCs w:val="24"/>
    </w:rPr>
  </w:style>
  <w:style w:type="character" w:customStyle="1" w:styleId="AltBilgiChar">
    <w:name w:val="Alt Bilgi Char"/>
    <w:basedOn w:val="VarsaylanParagrafYazTipi"/>
    <w:link w:val="AltBilgi"/>
    <w:uiPriority w:val="99"/>
    <w:rsid w:val="007F7B5D"/>
    <w:rPr>
      <w:sz w:val="18"/>
      <w:szCs w:val="24"/>
    </w:rPr>
  </w:style>
  <w:style w:type="character" w:styleId="DipnotBavurusu">
    <w:name w:val="footnote reference"/>
    <w:basedOn w:val="VarsaylanParagrafYazTipi"/>
    <w:uiPriority w:val="99"/>
    <w:semiHidden/>
    <w:rsid w:val="000D1F49"/>
    <w:rPr>
      <w:vertAlign w:val="superscript"/>
    </w:rPr>
  </w:style>
  <w:style w:type="character" w:styleId="AklamaBavurusu">
    <w:name w:val="annotation reference"/>
    <w:basedOn w:val="VarsaylanParagrafYazTipi"/>
    <w:uiPriority w:val="99"/>
    <w:semiHidden/>
    <w:rsid w:val="000D1F49"/>
    <w:rPr>
      <w:sz w:val="18"/>
      <w:szCs w:val="18"/>
    </w:rPr>
  </w:style>
  <w:style w:type="paragraph" w:styleId="ListeNumaras">
    <w:name w:val="List Number"/>
    <w:basedOn w:val="Normal"/>
    <w:uiPriority w:val="99"/>
    <w:semiHidden/>
    <w:rsid w:val="000D1F49"/>
    <w:pPr>
      <w:numPr>
        <w:numId w:val="5"/>
      </w:numPr>
      <w:spacing w:before="120"/>
    </w:pPr>
  </w:style>
  <w:style w:type="character" w:styleId="Kpr">
    <w:name w:val="Hyperlink"/>
    <w:basedOn w:val="VarsaylanParagrafYazTipi"/>
    <w:uiPriority w:val="99"/>
    <w:semiHidden/>
    <w:rsid w:val="000D1F49"/>
    <w:rPr>
      <w:color w:val="BF678E" w:themeColor="hyperlink"/>
      <w:u w:val="single"/>
    </w:rPr>
  </w:style>
  <w:style w:type="paragraph" w:styleId="AklamaKonusu">
    <w:name w:val="annotation subject"/>
    <w:basedOn w:val="AklamaMetni"/>
    <w:next w:val="AklamaMetni"/>
    <w:link w:val="AklamaKonusuChar"/>
    <w:uiPriority w:val="99"/>
    <w:semiHidden/>
    <w:unhideWhenUsed/>
    <w:rsid w:val="000D1F49"/>
    <w:rPr>
      <w:b/>
      <w:bCs/>
    </w:rPr>
  </w:style>
  <w:style w:type="character" w:customStyle="1" w:styleId="AklamaKonusuChar">
    <w:name w:val="Açıklama Konusu Char"/>
    <w:basedOn w:val="AklamaMetniChar"/>
    <w:link w:val="AklamaKonusu"/>
    <w:uiPriority w:val="99"/>
    <w:semiHidden/>
    <w:rsid w:val="000D1F49"/>
    <w:rPr>
      <w:rFonts w:ascii="Calibri" w:eastAsia="Calibri" w:hAnsi="Calibri" w:cs="Calibri"/>
      <w:b/>
      <w:bCs/>
      <w:sz w:val="22"/>
      <w:szCs w:val="24"/>
    </w:rPr>
  </w:style>
  <w:style w:type="paragraph" w:styleId="AralkYok">
    <w:name w:val="No Spacing"/>
    <w:basedOn w:val="Normal"/>
    <w:uiPriority w:val="1"/>
    <w:qFormat/>
    <w:rsid w:val="0090596C"/>
    <w:pPr>
      <w:widowControl w:val="0"/>
      <w:autoSpaceDE w:val="0"/>
      <w:autoSpaceDN w:val="0"/>
    </w:pPr>
    <w:rPr>
      <w:rFonts w:eastAsia="Calibri" w:cs="Calibri"/>
      <w:sz w:val="18"/>
    </w:rPr>
  </w:style>
  <w:style w:type="paragraph" w:styleId="KonuBal">
    <w:name w:val="Title"/>
    <w:basedOn w:val="Normal"/>
    <w:next w:val="Normal"/>
    <w:link w:val="KonuBalChar"/>
    <w:uiPriority w:val="10"/>
    <w:semiHidden/>
    <w:qFormat/>
    <w:rsid w:val="000D1F49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semiHidden/>
    <w:rsid w:val="009059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eMaddemi2">
    <w:name w:val="List Bullet 2"/>
    <w:basedOn w:val="Normal"/>
    <w:uiPriority w:val="99"/>
    <w:semiHidden/>
    <w:rsid w:val="000D1F49"/>
    <w:pPr>
      <w:numPr>
        <w:ilvl w:val="1"/>
        <w:numId w:val="4"/>
      </w:numPr>
      <w:spacing w:before="120"/>
    </w:pPr>
  </w:style>
  <w:style w:type="table" w:customStyle="1" w:styleId="FigureTable">
    <w:name w:val="Figure Table"/>
    <w:basedOn w:val="NormalTablo"/>
    <w:uiPriority w:val="99"/>
    <w:rsid w:val="000D1F49"/>
    <w:tblPr/>
    <w:trPr>
      <w:cantSplit/>
    </w:trPr>
  </w:style>
  <w:style w:type="character" w:customStyle="1" w:styleId="Balk4Char">
    <w:name w:val="Başlık 4 Char"/>
    <w:basedOn w:val="VarsaylanParagrafYazTipi"/>
    <w:link w:val="Balk4"/>
    <w:uiPriority w:val="9"/>
    <w:semiHidden/>
    <w:rsid w:val="00CD4532"/>
    <w:rPr>
      <w:b/>
      <w:sz w:val="25"/>
      <w:szCs w:val="25"/>
    </w:rPr>
  </w:style>
  <w:style w:type="character" w:customStyle="1" w:styleId="Balk5Char">
    <w:name w:val="Başlık 5 Char"/>
    <w:basedOn w:val="Balk2Char"/>
    <w:link w:val="Balk5"/>
    <w:uiPriority w:val="1"/>
    <w:semiHidden/>
    <w:rsid w:val="00CD4532"/>
    <w:rPr>
      <w:b/>
      <w:bCs/>
      <w:caps/>
      <w:color w:val="4BACC6"/>
      <w:sz w:val="32"/>
      <w:szCs w:val="32"/>
      <w:lang w:eastAsia="zh-CN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CD4532"/>
    <w:rPr>
      <w:rFonts w:asciiTheme="majorHAnsi" w:eastAsiaTheme="majorEastAsia" w:hAnsiTheme="majorHAnsi" w:cstheme="majorBidi"/>
      <w:color w:val="0A273B" w:themeColor="accent1" w:themeShade="7F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CD4532"/>
    <w:rPr>
      <w:rFonts w:asciiTheme="majorHAnsi" w:eastAsiaTheme="majorEastAsia" w:hAnsiTheme="majorHAnsi" w:cstheme="majorBidi"/>
      <w:i/>
      <w:iCs/>
      <w:color w:val="0A273B" w:themeColor="accent1" w:themeShade="7F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CD4532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CD4532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2">
    <w:name w:val="toc 2"/>
    <w:basedOn w:val="Normal"/>
    <w:next w:val="Normal"/>
    <w:autoRedefine/>
    <w:uiPriority w:val="39"/>
    <w:semiHidden/>
    <w:rsid w:val="000D1F49"/>
    <w:pPr>
      <w:tabs>
        <w:tab w:val="left" w:pos="900"/>
        <w:tab w:val="right" w:leader="dot" w:pos="9830"/>
      </w:tabs>
      <w:spacing w:before="80"/>
      <w:ind w:left="907" w:right="576" w:hanging="547"/>
    </w:pPr>
    <w:rPr>
      <w:noProof/>
      <w:color w:val="000000" w:themeColor="text1"/>
    </w:rPr>
  </w:style>
  <w:style w:type="paragraph" w:styleId="T3">
    <w:name w:val="toc 3"/>
    <w:basedOn w:val="Normal"/>
    <w:next w:val="Normal"/>
    <w:autoRedefine/>
    <w:uiPriority w:val="39"/>
    <w:semiHidden/>
    <w:rsid w:val="000D1F49"/>
    <w:pPr>
      <w:keepNext/>
      <w:tabs>
        <w:tab w:val="left" w:pos="1620"/>
        <w:tab w:val="right" w:leader="dot" w:pos="9830"/>
      </w:tabs>
      <w:spacing w:before="80"/>
      <w:ind w:left="900"/>
    </w:pPr>
    <w:rPr>
      <w:noProof/>
      <w:sz w:val="20"/>
      <w14:scene3d>
        <w14:camera w14:prst="orthographicFront"/>
        <w14:lightRig w14:rig="threePt" w14:dir="t">
          <w14:rot w14:lat="0" w14:lon="0" w14:rev="0"/>
        </w14:lightRig>
      </w14:scene3d>
    </w:rPr>
  </w:style>
  <w:style w:type="paragraph" w:styleId="ekillerTablosu">
    <w:name w:val="table of figures"/>
    <w:basedOn w:val="Normal"/>
    <w:next w:val="Normal"/>
    <w:uiPriority w:val="99"/>
    <w:semiHidden/>
    <w:rsid w:val="000D1F49"/>
    <w:pPr>
      <w:tabs>
        <w:tab w:val="left" w:pos="1350"/>
        <w:tab w:val="right" w:leader="dot" w:pos="9825"/>
      </w:tabs>
      <w:spacing w:before="120"/>
      <w:ind w:left="1354" w:right="576" w:hanging="1354"/>
    </w:pPr>
    <w:rPr>
      <w:noProof/>
    </w:rPr>
  </w:style>
  <w:style w:type="paragraph" w:styleId="ListeNumaras2">
    <w:name w:val="List Number 2"/>
    <w:basedOn w:val="Normal"/>
    <w:uiPriority w:val="99"/>
    <w:semiHidden/>
    <w:rsid w:val="000D1F49"/>
    <w:pPr>
      <w:numPr>
        <w:ilvl w:val="1"/>
        <w:numId w:val="5"/>
      </w:numPr>
      <w:spacing w:before="120"/>
    </w:pPr>
  </w:style>
  <w:style w:type="character" w:styleId="zlenenKpr">
    <w:name w:val="FollowedHyperlink"/>
    <w:basedOn w:val="VarsaylanParagrafYazTipi"/>
    <w:uiPriority w:val="99"/>
    <w:semiHidden/>
    <w:unhideWhenUsed/>
    <w:rsid w:val="000D1F49"/>
    <w:rPr>
      <w:color w:val="731F1C" w:themeColor="followedHyperlink"/>
      <w:u w:val="single"/>
    </w:rPr>
  </w:style>
  <w:style w:type="paragraph" w:styleId="NormalWeb">
    <w:name w:val="Normal (Web)"/>
    <w:basedOn w:val="Normal"/>
    <w:uiPriority w:val="99"/>
    <w:semiHidden/>
    <w:rsid w:val="000D1F49"/>
    <w:pPr>
      <w:spacing w:before="100" w:beforeAutospacing="1" w:after="100" w:afterAutospacing="1"/>
    </w:pPr>
    <w:rPr>
      <w:rFonts w:ascii="Times New Roman" w:eastAsiaTheme="minorEastAsia" w:hAnsi="Times New Roman" w:cs="Times New Roman"/>
      <w:szCs w:val="24"/>
    </w:rPr>
  </w:style>
  <w:style w:type="character" w:styleId="KitapBal">
    <w:name w:val="Book Title"/>
    <w:basedOn w:val="VarsaylanParagrafYazTipi"/>
    <w:uiPriority w:val="33"/>
    <w:semiHidden/>
    <w:rsid w:val="000D1F49"/>
    <w:rPr>
      <w:b/>
      <w:bCs/>
      <w:i/>
      <w:iCs/>
      <w:spacing w:val="5"/>
    </w:rPr>
  </w:style>
  <w:style w:type="paragraph" w:styleId="TBal">
    <w:name w:val="TOC Heading"/>
    <w:basedOn w:val="Normal"/>
    <w:next w:val="Normal"/>
    <w:autoRedefine/>
    <w:uiPriority w:val="39"/>
    <w:semiHidden/>
    <w:qFormat/>
    <w:rsid w:val="00CD4532"/>
    <w:pPr>
      <w:widowControl w:val="0"/>
      <w:outlineLvl w:val="0"/>
    </w:pPr>
    <w:rPr>
      <w:rFonts w:ascii="Calibri" w:eastAsia="Calibri" w:hAnsi="Calibri" w:cs="Calibri"/>
      <w:b/>
      <w:bCs/>
      <w:color w:val="000000" w:themeColor="text1"/>
      <w:sz w:val="32"/>
      <w:szCs w:val="32"/>
      <w:lang w:eastAsia="zh-CN"/>
    </w:rPr>
  </w:style>
  <w:style w:type="paragraph" w:styleId="MakroMetni">
    <w:name w:val="macro"/>
    <w:link w:val="MakroMetniChar"/>
    <w:uiPriority w:val="99"/>
    <w:semiHidden/>
    <w:rsid w:val="003F084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 w:val="20"/>
      <w:szCs w:val="20"/>
    </w:rPr>
  </w:style>
  <w:style w:type="character" w:customStyle="1" w:styleId="MakroMetniChar">
    <w:name w:val="Makro Metni Char"/>
    <w:basedOn w:val="VarsaylanParagrafYazTipi"/>
    <w:link w:val="MakroMetni"/>
    <w:uiPriority w:val="99"/>
    <w:semiHidden/>
    <w:rsid w:val="0090596C"/>
    <w:rPr>
      <w:rFonts w:ascii="Consolas" w:hAnsi="Consolas"/>
      <w:sz w:val="20"/>
      <w:szCs w:val="20"/>
    </w:rPr>
  </w:style>
  <w:style w:type="table" w:styleId="TabloKlavuzu">
    <w:name w:val="Table Grid"/>
    <w:basedOn w:val="NormalTablo"/>
    <w:rsid w:val="006502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YerTutucuMetni">
    <w:name w:val="Placeholder Text"/>
    <w:basedOn w:val="VarsaylanParagrafYazTipi"/>
    <w:uiPriority w:val="99"/>
    <w:semiHidden/>
    <w:rsid w:val="0090596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svg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svg"/><Relationship Id="rId1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esul\AppData\Roaming\Microsoft\Templates\Directory%20collection%20form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5F54C84B2B554244931739D87FC1FF2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52BC4A8-22F5-4548-8B75-D404751C659C}"/>
      </w:docPartPr>
      <w:docPartBody>
        <w:p w:rsidR="000A5028" w:rsidRDefault="00000000">
          <w:pPr>
            <w:pStyle w:val="5F54C84B2B554244931739D87FC1FF2B"/>
          </w:pPr>
          <w:r w:rsidRPr="0090596C">
            <w:t>First Name</w:t>
          </w:r>
        </w:p>
      </w:docPartBody>
    </w:docPart>
    <w:docPart>
      <w:docPartPr>
        <w:name w:val="5983DDD7CA1E4CD980E33EF282A604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8AB1489-1CF4-4863-A713-06F5B99ADB76}"/>
      </w:docPartPr>
      <w:docPartBody>
        <w:p w:rsidR="000A5028" w:rsidRDefault="00000000">
          <w:pPr>
            <w:pStyle w:val="5983DDD7CA1E4CD980E33EF282A60489"/>
          </w:pPr>
          <w:r w:rsidRPr="0090596C">
            <w:t>Last Name</w:t>
          </w:r>
        </w:p>
      </w:docPartBody>
    </w:docPart>
    <w:docPart>
      <w:docPartPr>
        <w:name w:val="1511F71C35894E8481C5CB015E538D6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62A8E33-0FF1-4588-A615-A58983E8C4CB}"/>
      </w:docPartPr>
      <w:docPartBody>
        <w:p w:rsidR="000A5028" w:rsidRDefault="00000000">
          <w:pPr>
            <w:pStyle w:val="1511F71C35894E8481C5CB015E538D64"/>
          </w:pPr>
          <w:r>
            <w:t>Parent 1 Info</w:t>
          </w:r>
        </w:p>
      </w:docPartBody>
    </w:docPart>
    <w:docPart>
      <w:docPartPr>
        <w:name w:val="B84B261BAE5D4F2F982671952A9B117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3F1EC6C-EB25-4FE5-A8A2-FAC0C1A692A9}"/>
      </w:docPartPr>
      <w:docPartBody>
        <w:p w:rsidR="000A5028" w:rsidRDefault="00000000">
          <w:pPr>
            <w:pStyle w:val="B84B261BAE5D4F2F982671952A9B117D"/>
          </w:pPr>
          <w:r w:rsidRPr="0090596C">
            <w:t>Parent 2 Info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rbel">
    <w:panose1 w:val="020B0503020204020204"/>
    <w:charset w:val="A2"/>
    <w:family w:val="swiss"/>
    <w:pitch w:val="variable"/>
    <w:sig w:usb0="A00002EF" w:usb1="4000A44B" w:usb2="00000000" w:usb3="00000000" w:csb0="0000019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Xolonium">
    <w:panose1 w:val="02000503000000000000"/>
    <w:charset w:val="A2"/>
    <w:family w:val="auto"/>
    <w:pitch w:val="variable"/>
    <w:sig w:usb0="A00002AF" w:usb1="5200E0FB" w:usb2="00000000" w:usb3="00000000" w:csb0="0000009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5F56"/>
    <w:rsid w:val="000A5028"/>
    <w:rsid w:val="000B5F56"/>
    <w:rsid w:val="00335F25"/>
    <w:rsid w:val="006F1B05"/>
    <w:rsid w:val="00C960DD"/>
    <w:rsid w:val="00CC7B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customStyle="1" w:styleId="5F54C84B2B554244931739D87FC1FF2B">
    <w:name w:val="5F54C84B2B554244931739D87FC1FF2B"/>
  </w:style>
  <w:style w:type="paragraph" w:customStyle="1" w:styleId="5983DDD7CA1E4CD980E33EF282A60489">
    <w:name w:val="5983DDD7CA1E4CD980E33EF282A60489"/>
  </w:style>
  <w:style w:type="paragraph" w:customStyle="1" w:styleId="1511F71C35894E8481C5CB015E538D64">
    <w:name w:val="1511F71C35894E8481C5CB015E538D64"/>
  </w:style>
  <w:style w:type="paragraph" w:customStyle="1" w:styleId="B84B261BAE5D4F2F982671952A9B117D">
    <w:name w:val="B84B261BAE5D4F2F982671952A9B117D"/>
  </w:style>
  <w:style w:type="character" w:styleId="YerTutucuMetni">
    <w:name w:val="Placeholder Text"/>
    <w:basedOn w:val="VarsaylanParagrafYazTipi"/>
    <w:uiPriority w:val="99"/>
    <w:semiHidden/>
    <w:rsid w:val="000B5F56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ontoso v2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155078"/>
      </a:accent1>
      <a:accent2>
        <a:srgbClr val="0F3955"/>
      </a:accent2>
      <a:accent3>
        <a:srgbClr val="BF678E"/>
      </a:accent3>
      <a:accent4>
        <a:srgbClr val="B2606E"/>
      </a:accent4>
      <a:accent5>
        <a:srgbClr val="731F1C"/>
      </a:accent5>
      <a:accent6>
        <a:srgbClr val="666666"/>
      </a:accent6>
      <a:hlink>
        <a:srgbClr val="BF678E"/>
      </a:hlink>
      <a:folHlink>
        <a:srgbClr val="731F1C"/>
      </a:folHlink>
    </a:clrScheme>
    <a:fontScheme name="Parent Teacher Forms">
      <a:majorFont>
        <a:latin typeface="Corbel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EEA25CC0A0AC24199CDC46C25B8B0BC" ma:contentTypeVersion="10" ma:contentTypeDescription="Create a new document." ma:contentTypeScope="" ma:versionID="e3b47856d4cf355c0dacb39e1084d14f">
  <xsd:schema xmlns:xsd="http://www.w3.org/2001/XMLSchema" xmlns:xs="http://www.w3.org/2001/XMLSchema" xmlns:p="http://schemas.microsoft.com/office/2006/metadata/properties" xmlns:ns1="http://schemas.microsoft.com/sharepoint/v3" xmlns:ns2="6dc4bcd6-49db-4c07-9060-8acfc67cef9f" xmlns:ns3="fb0879af-3eba-417a-a55a-ffe6dcd6ca77" targetNamespace="http://schemas.microsoft.com/office/2006/metadata/properties" ma:root="true" ma:fieldsID="a845a615265fdb1f7b12cc65ac20ecbd" ns1:_="" ns2:_="" ns3:_="">
    <xsd:import namespace="http://schemas.microsoft.com/sharepoint/v3"/>
    <xsd:import namespace="6dc4bcd6-49db-4c07-9060-8acfc67cef9f"/>
    <xsd:import namespace="fb0879af-3eba-417a-a55a-ffe6dcd6ca7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3:SharedWithUsers" minOccurs="0"/>
                <xsd:element ref="ns3:SharedWithDetails" minOccurs="0"/>
                <xsd:element ref="ns3:LastSharedByUser" minOccurs="0"/>
                <xsd:element ref="ns3:LastSharedByTime" minOccurs="0"/>
                <xsd:element ref="ns1:_ip_UnifiedCompliancePolicyProperties" minOccurs="0"/>
                <xsd:element ref="ns1:_ip_UnifiedCompliancePolicyUIAction" minOccurs="0"/>
                <xsd:element ref="ns2:MediaServiceAuto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5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6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c4bcd6-49db-4c07-9060-8acfc67cef9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7" nillable="true" ma:displayName="MediaServiceAutoTags" ma:internalName="MediaServiceAutoTag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b0879af-3eba-417a-a55a-ffe6dcd6ca77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LastSharedByUser" ma:index="13" nillable="true" ma:displayName="Last Shared By User" ma:hidden="true" ma:internalName="LastSharedByUser" ma:readOnly="true">
      <xsd:simpleType>
        <xsd:restriction base="dms:Note"/>
      </xsd:simpleType>
    </xsd:element>
    <xsd:element name="LastSharedByTime" ma:index="14" nillable="true" ma:displayName="Last Shared By Time" ma:hidden="true" ma:internalName="LastSharedByTime" ma:readOnly="true">
      <xsd:simpleType>
        <xsd:restriction base="dms:DateTim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C5F9F6A-0363-46D2-AB53-553ADA69290A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customXml/itemProps2.xml><?xml version="1.0" encoding="utf-8"?>
<ds:datastoreItem xmlns:ds="http://schemas.openxmlformats.org/officeDocument/2006/customXml" ds:itemID="{B339A8EB-ADA7-4B82-884B-2DA70A0BBD2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6dc4bcd6-49db-4c07-9060-8acfc67cef9f"/>
    <ds:schemaRef ds:uri="fb0879af-3eba-417a-a55a-ffe6dcd6ca7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417D71D-DAC3-4822-B203-594E4FC0053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Directory collection form.dotx</Template>
  <TotalTime>0</TotalTime>
  <Pages>1</Pages>
  <Words>755</Words>
  <Characters>4304</Characters>
  <Application>Microsoft Office Word</Application>
  <DocSecurity>0</DocSecurity>
  <Lines>35</Lines>
  <Paragraphs>10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2023-11-09T07:44:00Z</dcterms:created>
  <dcterms:modified xsi:type="dcterms:W3CDTF">2023-12-25T18:19:00Z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0x010100DEEA25CC0A0AC24199CDC46C25B8B0BC</vt:lpwstr>
  </property>
</Properties>
</file>